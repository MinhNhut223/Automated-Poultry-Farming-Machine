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530475FB" w14:textId="77777777" w:rsidTr="00A43A5B">
        <w:trPr>
          <w:cantSplit/>
          <w:trHeight w:val="4488"/>
        </w:trPr>
        <w:tc>
          <w:tcPr>
            <w:tcW w:w="6285" w:type="dxa"/>
          </w:tcPr>
          <w:p w14:paraId="752097DD" w14:textId="79662EA0" w:rsidR="00F448BC" w:rsidRDefault="000B105A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17A204" wp14:editId="6D851B2E">
                  <wp:extent cx="3853815" cy="2081530"/>
                  <wp:effectExtent l="0" t="0" r="0" b="0"/>
                  <wp:docPr id="882568066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568066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8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55CEBC72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7E6EFF54" w14:textId="28998BFC" w:rsidR="00B77317" w:rsidRPr="00CD1539" w:rsidRDefault="000B105A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khung</w:t>
                  </w:r>
                </w:p>
                <w:p w14:paraId="03463813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37E1DC70" w14:textId="107BCCBD" w:rsidR="00B77317" w:rsidRPr="00CD1539" w:rsidRDefault="000B105A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Saturday, January 4, 2025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6ED27C9E" w14:textId="09CFDFD6" w:rsidR="00B77317" w:rsidRPr="00CD1539" w:rsidRDefault="000B105A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1C03B8A1" w14:textId="4CAD28C0" w:rsidR="00B77317" w:rsidRPr="006A441F" w:rsidRDefault="000B105A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1FB97C1C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772057F3" w14:textId="082DAAFB" w:rsidR="00B77317" w:rsidRDefault="000B105A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54B752C7" w14:textId="44AEB1B0" w:rsidR="000B105A" w:rsidRDefault="001041F1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86926527" w:history="1">
                        <w:r w:rsidR="000B105A" w:rsidRPr="00974D77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0B105A">
                          <w:rPr>
                            <w:noProof/>
                            <w:webHidden/>
                          </w:rPr>
                          <w:tab/>
                        </w:r>
                        <w:r w:rsidR="000B105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0B105A">
                          <w:rPr>
                            <w:noProof/>
                            <w:webHidden/>
                          </w:rPr>
                          <w:instrText xml:space="preserve"> PAGEREF _Toc186926527 \h </w:instrText>
                        </w:r>
                        <w:r w:rsidR="000B105A">
                          <w:rPr>
                            <w:noProof/>
                            <w:webHidden/>
                          </w:rPr>
                        </w:r>
                        <w:r w:rsidR="000B105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0B105A">
                          <w:rPr>
                            <w:noProof/>
                            <w:webHidden/>
                          </w:rPr>
                          <w:t>1</w:t>
                        </w:r>
                        <w:r w:rsidR="000B105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7EF7DED" w14:textId="7D68EAA8" w:rsidR="000B105A" w:rsidRDefault="000B105A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86926528" w:history="1">
                        <w:r w:rsidRPr="00974D77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_Toc186926528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9BEBA93" w14:textId="0C5C2454" w:rsidR="000B105A" w:rsidRDefault="000B105A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86926529" w:history="1">
                        <w:r w:rsidRPr="00974D77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_Toc186926529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5086C34" w14:textId="64E2E654" w:rsidR="000B105A" w:rsidRDefault="000B105A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86926530" w:history="1">
                        <w:r w:rsidRPr="00974D77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_Toc186926530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F2BAF5A" w14:textId="5F7E0781" w:rsidR="000B105A" w:rsidRDefault="000B105A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86926531" w:history="1">
                        <w:r w:rsidRPr="00974D77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_Toc186926531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9F2ECD5" w14:textId="0934508D" w:rsidR="000B105A" w:rsidRDefault="000B105A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86926532" w:history="1">
                        <w:r w:rsidRPr="00974D77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_Toc186926532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77478C0" w14:textId="1AE8112D" w:rsidR="000B105A" w:rsidRDefault="000B105A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86926533" w:history="1">
                        <w:r w:rsidRPr="00974D77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_Toc186926533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A4941A2" w14:textId="15F52242" w:rsidR="000B105A" w:rsidRDefault="000B105A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86926534" w:history="1">
                        <w:r w:rsidRPr="00974D77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_Toc186926534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7679C33" w14:textId="43797159" w:rsidR="000B105A" w:rsidRDefault="000B105A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86926535" w:history="1">
                        <w:r w:rsidRPr="00974D77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_Toc186926535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CE01AC9" w14:textId="41C30848" w:rsidR="000B105A" w:rsidRDefault="000B105A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86926536" w:history="1">
                        <w:r w:rsidRPr="00974D77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_Toc186926536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C7044B8" w14:textId="42C4757B" w:rsidR="000B105A" w:rsidRDefault="000B105A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86926537" w:history="1">
                        <w:r w:rsidRPr="00974D77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_Toc186926537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A092D6B" w14:textId="3645BAF1" w:rsidR="000B105A" w:rsidRDefault="000B105A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86926538" w:history="1">
                        <w:r w:rsidRPr="00974D77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_Toc186926538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D205543" w14:textId="2EFC08A0" w:rsidR="000B105A" w:rsidRDefault="000B105A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86926539" w:history="1">
                        <w:r w:rsidRPr="00974D77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_Toc186926539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C73BAB0" w14:textId="0C456904" w:rsidR="000B105A" w:rsidRDefault="000B105A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86926540" w:history="1">
                        <w:r w:rsidRPr="00974D77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_Toc186926540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ECDD97E" w14:textId="554836B7" w:rsidR="000B105A" w:rsidRDefault="000B105A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86926541" w:history="1">
                        <w:r w:rsidRPr="00974D77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_Toc186926541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EDAECC1" w14:textId="0A1D6B4D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29DB0967" w14:textId="77777777" w:rsidR="00F448BC" w:rsidRDefault="00F448BC" w:rsidP="00A5373F"/>
        </w:tc>
      </w:tr>
      <w:tr w:rsidR="00F448BC" w14:paraId="71FB4CE5" w14:textId="77777777" w:rsidTr="00BE081A">
        <w:trPr>
          <w:cantSplit/>
          <w:trHeight w:val="3924"/>
        </w:trPr>
        <w:tc>
          <w:tcPr>
            <w:tcW w:w="6285" w:type="dxa"/>
          </w:tcPr>
          <w:p w14:paraId="6D2EF58C" w14:textId="6D956476" w:rsidR="00C27B5D" w:rsidRDefault="000B105A" w:rsidP="00C27B5D">
            <w:pPr>
              <w:pStyle w:val="Heading1"/>
            </w:pPr>
            <w:bookmarkStart w:id="0" w:name="_Toc186926527"/>
            <w:r>
              <w:t>Description</w:t>
            </w:r>
            <w:bookmarkEnd w:id="0"/>
          </w:p>
          <w:p w14:paraId="3D8EF41F" w14:textId="6F97519A" w:rsidR="00F448BC" w:rsidRPr="00E65D6E" w:rsidRDefault="000B105A" w:rsidP="00FF408C">
            <w:r>
              <w:t>No Data</w:t>
            </w:r>
          </w:p>
        </w:tc>
        <w:tc>
          <w:tcPr>
            <w:tcW w:w="4713" w:type="dxa"/>
            <w:vMerge/>
          </w:tcPr>
          <w:p w14:paraId="30381145" w14:textId="77777777" w:rsidR="00F448BC" w:rsidRPr="00A33AA4" w:rsidRDefault="00F448BC" w:rsidP="00840CC7">
            <w:pPr>
              <w:pStyle w:val="TOC3"/>
            </w:pPr>
          </w:p>
        </w:tc>
      </w:tr>
    </w:tbl>
    <w:p w14:paraId="50C1DC4F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7375ED05" w14:textId="77777777" w:rsidTr="00DD03CF">
        <w:tc>
          <w:tcPr>
            <w:tcW w:w="11016" w:type="dxa"/>
          </w:tcPr>
          <w:p w14:paraId="382DAAED" w14:textId="11A82FD5" w:rsidR="00343025" w:rsidRDefault="000B105A" w:rsidP="00343025">
            <w:pPr>
              <w:pStyle w:val="Heading1"/>
            </w:pPr>
            <w:bookmarkStart w:id="1" w:name="_Toc243733140"/>
            <w:bookmarkStart w:id="2" w:name="_Toc245020107"/>
            <w:bookmarkStart w:id="3" w:name="_Toc245020139"/>
            <w:bookmarkStart w:id="4" w:name="_Toc186926528"/>
            <w:r>
              <w:lastRenderedPageBreak/>
              <w:t>Assumptions</w:t>
            </w:r>
            <w:bookmarkEnd w:id="4"/>
          </w:p>
          <w:p w14:paraId="21090E4A" w14:textId="047B9786" w:rsidR="00A96F2C" w:rsidRDefault="00A96F2C" w:rsidP="00A96F2C"/>
        </w:tc>
      </w:tr>
    </w:tbl>
    <w:p w14:paraId="0E12C53E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49164672" w14:textId="77777777" w:rsidTr="00ED5A01">
        <w:tc>
          <w:tcPr>
            <w:tcW w:w="11016" w:type="dxa"/>
          </w:tcPr>
          <w:p w14:paraId="012588B6" w14:textId="3E5B7C49" w:rsidR="00FF408C" w:rsidRDefault="000B105A" w:rsidP="00FF408C">
            <w:pPr>
              <w:pStyle w:val="Heading1"/>
            </w:pPr>
            <w:bookmarkStart w:id="5" w:name="_Toc186926529"/>
            <w:r>
              <w:lastRenderedPageBreak/>
              <w:t>Model Information</w:t>
            </w:r>
            <w:bookmarkEnd w:id="5"/>
          </w:p>
          <w:p w14:paraId="17FA4F8A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26471E37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7B96C111" w14:textId="77777777" w:rsidTr="00077EA0">
                    <w:tc>
                      <w:tcPr>
                        <w:tcW w:w="8640" w:type="dxa"/>
                      </w:tcPr>
                      <w:p w14:paraId="78CA150E" w14:textId="4882B0CA" w:rsidR="00077EA0" w:rsidRDefault="000B105A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lastRenderedPageBreak/>
                          <w:drawing>
                            <wp:inline distT="0" distB="0" distL="0" distR="0" wp14:anchorId="58C5233A" wp14:editId="3EF58F3E">
                              <wp:extent cx="5349240" cy="2889885"/>
                              <wp:effectExtent l="0" t="0" r="3810" b="5715"/>
                              <wp:docPr id="342596140" name="Picture 2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42596140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8898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61799EE3" w14:textId="5BC8326A" w:rsidR="00C16188" w:rsidRDefault="000B105A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khung</w:t>
                  </w:r>
                </w:p>
                <w:p w14:paraId="11D15218" w14:textId="1ACB59FE" w:rsidR="00C16188" w:rsidRDefault="000B105A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Default&lt;As Machined&gt;</w:t>
                  </w:r>
                </w:p>
              </w:tc>
            </w:tr>
            <w:tr w:rsidR="00224CED" w14:paraId="17495EB0" w14:textId="77777777" w:rsidTr="003F226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13EF4FC" w14:textId="1876FD94" w:rsidR="00224CED" w:rsidRDefault="000B105A" w:rsidP="00C16188"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Beam Bodies:</w:t>
                  </w:r>
                </w:p>
              </w:tc>
            </w:tr>
            <w:tr w:rsidR="004B3022" w14:paraId="4A7AE4BF" w14:textId="77777777" w:rsidTr="003E0E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4C23238" w14:textId="764EF354" w:rsidR="004B3022" w:rsidRDefault="000B105A" w:rsidP="003E0E80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90D7598" w14:textId="39E7EFEB" w:rsidR="004B3022" w:rsidRDefault="000B10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Formulation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4652DBE" w14:textId="22371670" w:rsidR="004B3022" w:rsidRDefault="000B10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898D6F2" w14:textId="49617B67" w:rsidR="004B3022" w:rsidRDefault="000B10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0B105A" w14:paraId="4D077618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A56C69" w14:textId="28A1F9B5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1( C:\THUVIENSOLIDWORKS\ALUMINUM FRAMES25102020\SERI 5 (20,40)\20X20S5 - IS MISSING(1)[26])</w:t>
                  </w:r>
                </w:p>
                <w:p w14:paraId="053CC241" w14:textId="3BC7EF57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F4DD62" w14:textId="27F47C0F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E6ADE7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4A05DE5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05F19F60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Length:780mm</w:t>
                  </w:r>
                </w:p>
                <w:p w14:paraId="26A48B00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Volume:0.000134305m^3</w:t>
                  </w:r>
                </w:p>
                <w:p w14:paraId="59FE4E6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363CD9D9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Mass:0.362623kg</w:t>
                  </w:r>
                </w:p>
                <w:p w14:paraId="1B8EED54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Weight:3.55371N</w:t>
                  </w:r>
                </w:p>
                <w:p w14:paraId="7ADD9AB1" w14:textId="577E18EC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5A5B64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22846AF1" w14:textId="5F70CDA3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5D921C37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4A48B1" w14:textId="44B46611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2( C:\THUVIENSOLIDWORKS\ALUMINUM FRAMES25102020\SERI 5 (20,40)\20X20S5 - IS MISSING(1)[44])</w:t>
                  </w:r>
                </w:p>
                <w:p w14:paraId="66D37D33" w14:textId="058DDCE8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76F1A1" w14:textId="767BCF70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507F1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230622E3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508B98B9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Length:40mm</w:t>
                  </w:r>
                </w:p>
                <w:p w14:paraId="32E9431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Volume:6.88744e-06m^3</w:t>
                  </w:r>
                </w:p>
                <w:p w14:paraId="24D9D94E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426C7683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Mass:0.0185961kg</w:t>
                  </w:r>
                </w:p>
                <w:p w14:paraId="0BCECA0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Weight:0.182242N</w:t>
                  </w:r>
                </w:p>
                <w:p w14:paraId="2020A11B" w14:textId="560B5528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839F79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1ED146B4" w14:textId="7389A22C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09B78AB6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5145FE" w14:textId="1B31A822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3( C:\THUVIENSOLIDWORKS\ALUMINUM FRAMES25102020\SERI 5 (20,40)\20X20S5 - IS MISSING(1)[7])</w:t>
                  </w:r>
                </w:p>
                <w:p w14:paraId="4DF6FD36" w14:textId="021F5B30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5CD597" w14:textId="7181ADEC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497C6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0EFB943E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243B2CA3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Length:1,220.8mm</w:t>
                  </w:r>
                </w:p>
                <w:p w14:paraId="71863643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Volume:0.000210203m^3</w:t>
                  </w:r>
                </w:p>
                <w:p w14:paraId="5DF048A0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4E309ED7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Mass:0.567547kg</w:t>
                  </w:r>
                </w:p>
                <w:p w14:paraId="58079824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Weight:5.56196N</w:t>
                  </w:r>
                </w:p>
                <w:p w14:paraId="5F7AB495" w14:textId="3A4A861B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619A0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016E90D9" w14:textId="705E1D5C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2039D84C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510C3B" w14:textId="69D1CB26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SolidBody 4( C:\THUVIENSOLIDWORKS\ALUMINUM FRAMES25102020\SERI 5 (20,40)\20X20S5 - IS MISSING(1)[31])</w:t>
                  </w:r>
                </w:p>
                <w:p w14:paraId="7D4F2DE7" w14:textId="65993C12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A0DFD1" w14:textId="223A89AA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BE82F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7F37ED2A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4F0ACA44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Length:46.4mm</w:t>
                  </w:r>
                </w:p>
                <w:p w14:paraId="1DE6DC0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Volume:7.98943e-06m^3</w:t>
                  </w:r>
                </w:p>
                <w:p w14:paraId="7E763E00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3239EF5E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Mass:0.0215714kg</w:t>
                  </w:r>
                </w:p>
                <w:p w14:paraId="778AEAEB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Weight:0.2114N</w:t>
                  </w:r>
                </w:p>
                <w:p w14:paraId="73B73A27" w14:textId="73A0B69F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C5C41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573ED337" w14:textId="0501DFC3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2F2A7F6C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2BA3FD" w14:textId="35812DD9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5( C:\THUVIENSOLIDWORKS\ALUMINUM FRAMES25102020\SERI 5 (20,40)\20X20S5 - IS MISSING(1)[10])</w:t>
                  </w:r>
                </w:p>
                <w:p w14:paraId="333F0C95" w14:textId="33F1F11D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D28AA5" w14:textId="29D677AF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9B0434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5C2E72B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269E669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Length:1,220.8mm</w:t>
                  </w:r>
                </w:p>
                <w:p w14:paraId="710D706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Volume:0.000210205m^3</w:t>
                  </w:r>
                </w:p>
                <w:p w14:paraId="6EED48F3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5007ED3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Mass:0.567552kg</w:t>
                  </w:r>
                </w:p>
                <w:p w14:paraId="1FAF6F87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Weight:5.56201N</w:t>
                  </w:r>
                </w:p>
                <w:p w14:paraId="6C1D9F99" w14:textId="5B246E7C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D908D4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4780B19C" w14:textId="1334776C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3365834E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670C3B" w14:textId="02A76C1D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6( C:\THUVIENSOLIDWORKS\ALUMINUM FRAMES25102020\SERI 5 (20,40)\20X20S5 - IS MISSING(1)[23])</w:t>
                  </w:r>
                </w:p>
                <w:p w14:paraId="684CFD89" w14:textId="5ED62BDF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A76342" w14:textId="3995CB0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F5D820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2669FA0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07DDB93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Length:430.8mm</w:t>
                  </w:r>
                </w:p>
                <w:p w14:paraId="571BCB5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Volume:7.41777e-05m^3</w:t>
                  </w:r>
                </w:p>
                <w:p w14:paraId="4928792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6D4F5C20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Mass:0.20028kg</w:t>
                  </w:r>
                </w:p>
                <w:p w14:paraId="1E2F695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Weight:1.96274N</w:t>
                  </w:r>
                </w:p>
                <w:p w14:paraId="6C97C9CB" w14:textId="188E17B0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75E5E3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16256377" w14:textId="0A00E426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516F7848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6B0E38" w14:textId="35BD0355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7( C:\THUVIENSOLIDWORKS\ALUMINUM FRAMES25102020\SERI 5 (20,40)\20X20S5 - IS MISSING(1)[40])</w:t>
                  </w:r>
                </w:p>
                <w:p w14:paraId="1E0D4DBE" w14:textId="5F3D3F7F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6C2BDD" w14:textId="3681DE1B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B828E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1D61584B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1AE6101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Length:40mm</w:t>
                  </w:r>
                </w:p>
                <w:p w14:paraId="444195C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Volume:6.88744e-06m^3</w:t>
                  </w:r>
                </w:p>
                <w:p w14:paraId="5F81921B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07A10FE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Mass:0.0185961kg</w:t>
                  </w:r>
                </w:p>
                <w:p w14:paraId="14DAAAE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Weight:0.182242N</w:t>
                  </w:r>
                </w:p>
                <w:p w14:paraId="73DBC62D" w14:textId="48EBB063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33A8A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514EA728" w14:textId="22D92A7E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06CFF5AB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663853" w14:textId="513FD3ED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8( C:\THUVIENSOLIDWORKS\ALUMINUM FRAMES25102020\SERI 5 (20,40)\20X20S5 - IS MISSING(1)[6])</w:t>
                  </w:r>
                </w:p>
                <w:p w14:paraId="388B9DA5" w14:textId="003FDCDF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2BA672" w14:textId="7F54C9CA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D5A5AE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67630E33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3FA4060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Length:780mm</w:t>
                  </w:r>
                </w:p>
                <w:p w14:paraId="35530CA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Volume:0.000134512m^3</w:t>
                  </w:r>
                </w:p>
                <w:p w14:paraId="2CB6A8B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379A98AA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Mass:0.363182kg</w:t>
                  </w:r>
                </w:p>
                <w:p w14:paraId="5951D16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Weight:3.55919N</w:t>
                  </w:r>
                </w:p>
                <w:p w14:paraId="289D45A6" w14:textId="40DF8082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A352F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3485A9CD" w14:textId="76B3DF7E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7B26FBDC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104C94" w14:textId="51E9AD83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 xml:space="preserve">SolidBody 9( C:\THUVIENSOLIDWORKS\ALUMINUM FRAMES25102020\SERI 5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(20,40)\20X20S5 - IS MISSING(1)[8])</w:t>
                  </w:r>
                </w:p>
                <w:p w14:paraId="5356B117" w14:textId="6D91E353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D4ABC7" w14:textId="33910CC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B342AB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5916930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Section Area: 0.000172186m^2</w:t>
                  </w:r>
                </w:p>
                <w:p w14:paraId="2D1E41BA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Length:780mm</w:t>
                  </w:r>
                </w:p>
                <w:p w14:paraId="45FF0D1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Volume:0.000134512m^3</w:t>
                  </w:r>
                </w:p>
                <w:p w14:paraId="6D3CD19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065C733A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Mass:0.363182kg</w:t>
                  </w:r>
                </w:p>
                <w:p w14:paraId="2A8753AE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Weight:3.55919N</w:t>
                  </w:r>
                </w:p>
                <w:p w14:paraId="5CCEC4C3" w14:textId="23BD26D4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352FC0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C:\Users\Asus\Desktop\chuongga\chuongga\khung.SLDPRT</w:t>
                  </w:r>
                </w:p>
                <w:p w14:paraId="035F5405" w14:textId="33759E82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7417BF5C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992208" w14:textId="1D90BA36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10( C:\THUVIENSOLIDWORKS\ALUMINUM FRAMES25102020\SERI 5 (20,40)\20X20S5 - IS MISSING(1)[22])</w:t>
                  </w:r>
                </w:p>
                <w:p w14:paraId="0ABB512B" w14:textId="424EBF30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25A44E" w14:textId="5F0D23DF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FDEB9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2155B247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29061C0A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Length:430.8mm</w:t>
                  </w:r>
                </w:p>
                <w:p w14:paraId="2CA18907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Volume:7.41777e-05m^3</w:t>
                  </w:r>
                </w:p>
                <w:p w14:paraId="0134B813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635B7F34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Mass:0.20028kg</w:t>
                  </w:r>
                </w:p>
                <w:p w14:paraId="57544C2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Weight:1.96274N</w:t>
                  </w:r>
                </w:p>
                <w:p w14:paraId="721D1B53" w14:textId="482BE746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D0C9B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61AE3AEF" w14:textId="20D738BD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23ED4926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1512C6" w14:textId="56287BF5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11( C:\THUVIENSOLIDWORKS\ALUMINUM FRAMES25102020\SERI 5 (20,40)\20X20S5 - IS MISSING(1)[46])</w:t>
                  </w:r>
                </w:p>
                <w:p w14:paraId="197E1491" w14:textId="7BA87A9B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E7C1F7" w14:textId="23D5C246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5DE7D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485CF24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5EDC24E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Length:40mm</w:t>
                  </w:r>
                </w:p>
                <w:p w14:paraId="0187D4B7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Volume:6.88744e-06m^3</w:t>
                  </w:r>
                </w:p>
                <w:p w14:paraId="15A7B2B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3B9377E0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Mass:0.0185961kg</w:t>
                  </w:r>
                </w:p>
                <w:p w14:paraId="4D913C7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Weight:0.182242N</w:t>
                  </w:r>
                </w:p>
                <w:p w14:paraId="1A08D88E" w14:textId="236AA6E4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4DB4E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60687F6C" w14:textId="75229414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771E0207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1BF465" w14:textId="7DC488EF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12( C:\THUVIENSOLIDWORKS\ALUMINUM FRAMES25102020\SERI 5 (20,40)\20X20S5 - IS MISSING(1)[2])</w:t>
                  </w:r>
                </w:p>
                <w:p w14:paraId="087BAC5F" w14:textId="4A97B502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907EA6" w14:textId="08366DEF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A01A7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657BC46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59A50C8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Length:1,240mm</w:t>
                  </w:r>
                </w:p>
                <w:p w14:paraId="332166B7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Volume:0.00021351m^3</w:t>
                  </w:r>
                </w:p>
                <w:p w14:paraId="5BDEF15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7849174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Mass:0.576478kg</w:t>
                  </w:r>
                </w:p>
                <w:p w14:paraId="25B2B9B9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Weight:5.64949N</w:t>
                  </w:r>
                </w:p>
                <w:p w14:paraId="41575A61" w14:textId="270FD6DE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A2D3F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4F331E4B" w14:textId="60AA4088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6B2A2996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40BE21" w14:textId="4903D461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13( C:\THUVIENSOLIDWORKS\ALUMINUM FRAMES25102020\SERI 5 (20,40)\20X20S5 - IS MISSING(1)[11])</w:t>
                  </w:r>
                </w:p>
                <w:p w14:paraId="2FCACDEF" w14:textId="7E7A9C36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4B0A6A" w14:textId="5A484445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42768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22F5B577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66F7BD0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Length:1,220.8mm</w:t>
                  </w:r>
                </w:p>
                <w:p w14:paraId="20892E2A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Volume:0.000210205m^3</w:t>
                  </w:r>
                </w:p>
                <w:p w14:paraId="6C762807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408FFE30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Mass:0.567552kg</w:t>
                  </w:r>
                </w:p>
                <w:p w14:paraId="6ACCD70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Weight:5.56201N</w:t>
                  </w:r>
                </w:p>
                <w:p w14:paraId="63DB4E03" w14:textId="6F17455C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D4C0C0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6F4CAA32" w14:textId="14F383DB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76789CBE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8A4F36" w14:textId="699F1D94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14( C:\THUVIENSOLIDWORKS\ALUMINUM FRAMES25102020\SERI 5 (20,40)\20X20S5 - IS MISSING(1)[21])</w:t>
                  </w:r>
                </w:p>
                <w:p w14:paraId="140D9DDE" w14:textId="5D163702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6DF98E" w14:textId="3477ADE3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F26D89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5A10521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68782D3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Length:430.8mm</w:t>
                  </w:r>
                </w:p>
                <w:p w14:paraId="0689613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Volume:7.41777e-05m^3</w:t>
                  </w:r>
                </w:p>
                <w:p w14:paraId="1DDD1E5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Mass Density:2,700kg/m^3</w:t>
                  </w:r>
                </w:p>
                <w:p w14:paraId="7D08F1E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Mass:0.20028kg</w:t>
                  </w:r>
                </w:p>
                <w:p w14:paraId="7BEFE9C7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Weight:1.96274N</w:t>
                  </w:r>
                </w:p>
                <w:p w14:paraId="3B0BA75C" w14:textId="5B342EB0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62120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C:\Users\Asus\Desktop\chuongga\chuongga\khung.SLDPRT</w:t>
                  </w:r>
                </w:p>
                <w:p w14:paraId="4920480B" w14:textId="2759A76D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6569E405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22218F" w14:textId="6E03BDB1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15( C:\THUVIENSOLIDWORKS\ALUMINUM FRAMES25102020\SERI 5 (20,40)\20X20S5 - IS MISSING(1)[5])</w:t>
                  </w:r>
                </w:p>
                <w:p w14:paraId="146E1A3B" w14:textId="3578CC20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F11483" w14:textId="7BE6C478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2462F7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36D411E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7040E8A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Length:1,220.8mm</w:t>
                  </w:r>
                </w:p>
                <w:p w14:paraId="61CDBCFA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Volume:0.000210203m^3</w:t>
                  </w:r>
                </w:p>
                <w:p w14:paraId="6A7604F7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18B9280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Mass:0.567547kg</w:t>
                  </w:r>
                </w:p>
                <w:p w14:paraId="0C193890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Weight:5.56196N</w:t>
                  </w:r>
                </w:p>
                <w:p w14:paraId="61ACBF94" w14:textId="12421480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51FBC4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3B3E7060" w14:textId="37348950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2D2BC433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5D8928" w14:textId="472E5FE2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16( C:\THUVIENSOLIDWORKS\ALUMINUM FRAMES25102020\SERI 5 (20,40)\20X20S5 - IS MISSING(1)[16])</w:t>
                  </w:r>
                </w:p>
                <w:p w14:paraId="6163883D" w14:textId="75848652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6E7BA7" w14:textId="6C4EF0AB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3AF38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18D6FDC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2CC0CF5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Length:190.4mm</w:t>
                  </w:r>
                </w:p>
                <w:p w14:paraId="158F96A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Volume:3.27842e-05m^3</w:t>
                  </w:r>
                </w:p>
                <w:p w14:paraId="6271D61B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75D6443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Mass:0.0885173kg</w:t>
                  </w:r>
                </w:p>
                <w:p w14:paraId="3570178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Weight:0.86747N</w:t>
                  </w:r>
                </w:p>
                <w:p w14:paraId="238A9A4C" w14:textId="38051129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005F8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174E2D47" w14:textId="5A5D818D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346F5E65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12B657" w14:textId="291A6697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17( C:\THUVIENSOLIDWORKS\ALUMINUM FRAMES25102020\SERI 5 (20,40)\20X20S5 - IS MISSING(1)[42])</w:t>
                  </w:r>
                </w:p>
                <w:p w14:paraId="7FE9EAF6" w14:textId="503FF150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E7EAE3" w14:textId="181DA71D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7C79C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5E9C80B3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3309899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Length:40mm</w:t>
                  </w:r>
                </w:p>
                <w:p w14:paraId="04263BD0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Volume:6.88744e-06m^3</w:t>
                  </w:r>
                </w:p>
                <w:p w14:paraId="7C0ADA0E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3840246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Mass:0.0185961kg</w:t>
                  </w:r>
                </w:p>
                <w:p w14:paraId="7C50A6D3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Weight:0.182242N</w:t>
                  </w:r>
                </w:p>
                <w:p w14:paraId="1B2AD943" w14:textId="0FC10E5C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61200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55DDAE2A" w14:textId="4C168EA0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2C45447C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851A11" w14:textId="1F714BB6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18( C:\THUVIENSOLIDWORKS\ALUMINUM FRAMES25102020\SERI 5 (20,40)\20X20S5 - IS MISSING(1)[47])</w:t>
                  </w:r>
                </w:p>
                <w:p w14:paraId="2045BBB2" w14:textId="186A6120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3E5403" w14:textId="3413ECCF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A462D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35D1E413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1657E4F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Length:40mm</w:t>
                  </w:r>
                </w:p>
                <w:p w14:paraId="057F8A0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Volume:6.88744e-06m^3</w:t>
                  </w:r>
                </w:p>
                <w:p w14:paraId="0E1866CB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11F1B14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Mass:0.0185961kg</w:t>
                  </w:r>
                </w:p>
                <w:p w14:paraId="21850E4A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Weight:0.182242N</w:t>
                  </w:r>
                </w:p>
                <w:p w14:paraId="2829C158" w14:textId="002B8B21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441513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64EB2708" w14:textId="0CE95AA3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252F945C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611612" w14:textId="7D2F2109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19( C:\THUVIENSOLIDWORKS\ALUMINUM FRAMES25102020\SERI 5 (20,40)\20X20S5 - IS MISSING(1)[48])</w:t>
                  </w:r>
                </w:p>
                <w:p w14:paraId="3F98A640" w14:textId="6F46E5CB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2ECCE0" w14:textId="47087930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47973A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0F27A74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12D0E65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Length:40mm</w:t>
                  </w:r>
                </w:p>
                <w:p w14:paraId="3B6753A0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Volume:6.88744e-06m^3</w:t>
                  </w:r>
                </w:p>
                <w:p w14:paraId="4A1792B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6D853AD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Mass:0.0185961kg</w:t>
                  </w:r>
                </w:p>
                <w:p w14:paraId="727080C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Weight:0.182242N</w:t>
                  </w:r>
                </w:p>
                <w:p w14:paraId="44768F3B" w14:textId="2B302E64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08B15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1361ACD1" w14:textId="6688FE7F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589F4261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5B5D5F" w14:textId="706ACB6F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SolidBody 20( C:\THUVIENSOLIDWORKS\ALUMINUM FRAMES25102020\SERI 5 (20,40)\20X20S5 - IS MISSING(1)[49])</w:t>
                  </w:r>
                </w:p>
                <w:p w14:paraId="2519D816" w14:textId="30983371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837DE9" w14:textId="67033F54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6C445B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5799DDB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33238073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Length:40mm</w:t>
                  </w:r>
                </w:p>
                <w:p w14:paraId="44680FE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Volume:6.88744e-06m^3</w:t>
                  </w:r>
                </w:p>
                <w:p w14:paraId="5C10ACA9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1224CCE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Mass:0.0185961kg</w:t>
                  </w:r>
                </w:p>
                <w:p w14:paraId="19BF47D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Weight:0.182242N</w:t>
                  </w:r>
                </w:p>
                <w:p w14:paraId="2E823D25" w14:textId="28D54B8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B9FE5E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557084B0" w14:textId="126045E0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2A84050C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C27966" w14:textId="613BC66B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21( C:\THUVIENSOLIDWORKS\ALUMINUM FRAMES25102020\SERI 5 (20,40)\20X20S5 - IS MISSING(1)[12])</w:t>
                  </w:r>
                </w:p>
                <w:p w14:paraId="6FB8290D" w14:textId="1265613E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0BC040" w14:textId="7259FBC2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12EA59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4543F4F0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5452AF0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Length:1,220.8mm</w:t>
                  </w:r>
                </w:p>
                <w:p w14:paraId="7DEFA9F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Volume:0.000210205m^3</w:t>
                  </w:r>
                </w:p>
                <w:p w14:paraId="6A9D578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2E24AFB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Mass:0.567552kg</w:t>
                  </w:r>
                </w:p>
                <w:p w14:paraId="023F5D3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Weight:5.56201N</w:t>
                  </w:r>
                </w:p>
                <w:p w14:paraId="68DB19B6" w14:textId="50770D20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3ACF7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38763961" w14:textId="3A3679E0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7A16FAF7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C269CA" w14:textId="58A170C1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22( C:\THUVIENSOLIDWORKS\ALUMINUM FRAMES25102020\SERI 5 (20,40)\20X20S5 - IS MISSING(1)[36])</w:t>
                  </w:r>
                </w:p>
                <w:p w14:paraId="2E61285A" w14:textId="56EE5832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55C07D" w14:textId="06CCF81F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21C42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398A67D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53EDCA4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Length:40mm</w:t>
                  </w:r>
                </w:p>
                <w:p w14:paraId="21E1960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Volume:6.88744e-06m^3</w:t>
                  </w:r>
                </w:p>
                <w:p w14:paraId="6AB918E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12661F8A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Mass:0.0185961kg</w:t>
                  </w:r>
                </w:p>
                <w:p w14:paraId="65AFC454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Weight:0.182242N</w:t>
                  </w:r>
                </w:p>
                <w:p w14:paraId="54C6534D" w14:textId="72D4B850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2D21F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57768D49" w14:textId="377DF606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0DC6B9AC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A6C094" w14:textId="316ABF85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23( C:\THUVIENSOLIDWORKS\ALUMINUM FRAMES25102020\SERI 5 (20,40)\20X20S5 - IS MISSING(1)[50])</w:t>
                  </w:r>
                </w:p>
                <w:p w14:paraId="3E36C881" w14:textId="76541B78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B6D56D" w14:textId="6CD8393B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85376E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0EC9CCF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1E09EC4A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Length:40mm</w:t>
                  </w:r>
                </w:p>
                <w:p w14:paraId="7953B6F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Volume:6.88744e-06m^3</w:t>
                  </w:r>
                </w:p>
                <w:p w14:paraId="5F5F5799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7909895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Mass:0.0185961kg</w:t>
                  </w:r>
                </w:p>
                <w:p w14:paraId="47B3855E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Weight:0.182242N</w:t>
                  </w:r>
                </w:p>
                <w:p w14:paraId="3F26AB43" w14:textId="7DE7FBCB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7249D7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4984FC0F" w14:textId="1B879A05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080381FD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CDB661" w14:textId="166F16A5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24( C:\THUVIENSOLIDWORKS\ALUMINUM FRAMES25102020\SERI 5 (20,40)\20X20S5 - IS MISSING(1)[3])</w:t>
                  </w:r>
                </w:p>
                <w:p w14:paraId="3DDA783C" w14:textId="3C2C6E49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437D34" w14:textId="0F992236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AFB05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422A678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00828214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Length:1,240mm</w:t>
                  </w:r>
                </w:p>
                <w:p w14:paraId="02818949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Volume:0.00021351m^3</w:t>
                  </w:r>
                </w:p>
                <w:p w14:paraId="4857436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63608E4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Mass:0.576478kg</w:t>
                  </w:r>
                </w:p>
                <w:p w14:paraId="181BDCD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Weight:5.64949N</w:t>
                  </w:r>
                </w:p>
                <w:p w14:paraId="1526DA7B" w14:textId="0A3E6E58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F9A41A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0E986912" w14:textId="45194E1D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4EEFD8F5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9E89B6" w14:textId="26564609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 xml:space="preserve">SolidBody 25( C:\THUVIENSOLIDWORKS\ALUMINUM FRAMES25102020\SERI 5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(20,40)\20X20S5 - IS MISSING(1)[37])</w:t>
                  </w:r>
                </w:p>
                <w:p w14:paraId="2215CF31" w14:textId="76D6921D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BA523F" w14:textId="1005A30C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94CD4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4F9B812B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Section Area: 0.000172186m^2</w:t>
                  </w:r>
                </w:p>
                <w:p w14:paraId="60387EC4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Length:40mm</w:t>
                  </w:r>
                </w:p>
                <w:p w14:paraId="02E86767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Volume:6.88744e-06m^3</w:t>
                  </w:r>
                </w:p>
                <w:p w14:paraId="56E05CE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01F8DFC0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Mass:0.0185961kg</w:t>
                  </w:r>
                </w:p>
                <w:p w14:paraId="4D6574E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Weight:0.182242N</w:t>
                  </w:r>
                </w:p>
                <w:p w14:paraId="3BF20900" w14:textId="43AC8B36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7A4E4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C:\Users\Asus\Desktop\chuongga\chuongga\khung.SLDPRT</w:t>
                  </w:r>
                </w:p>
                <w:p w14:paraId="4F501985" w14:textId="5D1A023C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1E2E1881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632072" w14:textId="5EF5CBE2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26( C:\THUVIENSOLIDWORKS\ALUMINUM FRAMES25102020\SERI 5 (20,40)\20X20S5 - IS MISSING(1)[43])</w:t>
                  </w:r>
                </w:p>
                <w:p w14:paraId="0FE08F68" w14:textId="49D4AF15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EA4207" w14:textId="6848298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23924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3B39A069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1F1CAA3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Length:40mm</w:t>
                  </w:r>
                </w:p>
                <w:p w14:paraId="5DC1CC6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Volume:6.88744e-06m^3</w:t>
                  </w:r>
                </w:p>
                <w:p w14:paraId="6A06CD99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028390C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Mass:0.0185961kg</w:t>
                  </w:r>
                </w:p>
                <w:p w14:paraId="769D6923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Weight:0.182242N</w:t>
                  </w:r>
                </w:p>
                <w:p w14:paraId="19F3D7B1" w14:textId="0C56BD00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1B273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3AA67047" w14:textId="3ABD21F5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5BB77182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6ED5FE" w14:textId="58E1958A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27( C:\THUVIENSOLIDWORKS\ALUMINUM FRAMES25102020\SERI 5 (20,40)\20X20S5 - IS MISSING(1)[25])</w:t>
                  </w:r>
                </w:p>
                <w:p w14:paraId="5C1455E7" w14:textId="04CC82D5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305696" w14:textId="710A58CC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800C4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789B7D33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42AF0D0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Length:780mm</w:t>
                  </w:r>
                </w:p>
                <w:p w14:paraId="7942D634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Volume:0.000134305m^3</w:t>
                  </w:r>
                </w:p>
                <w:p w14:paraId="3EEA92E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6BA6339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Mass:0.362623kg</w:t>
                  </w:r>
                </w:p>
                <w:p w14:paraId="07AF71C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Weight:3.55371N</w:t>
                  </w:r>
                </w:p>
                <w:p w14:paraId="40767FE6" w14:textId="62162C54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B9000E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1D15785E" w14:textId="1943D46F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455CB19E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8A6D62" w14:textId="014D9FB5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28( C:\THUVIENSOLIDWORKS\ALUMINUM FRAMES25102020\SERI 5 (20,40)\20X20S5 - IS MISSING(1)[28])</w:t>
                  </w:r>
                </w:p>
                <w:p w14:paraId="04930453" w14:textId="5A395467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198EB7" w14:textId="572B877E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A93A0B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45FC3E74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6215BC9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Length:60.4mm</w:t>
                  </w:r>
                </w:p>
                <w:p w14:paraId="158F156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Volume:1.04e-05m^3</w:t>
                  </w:r>
                </w:p>
                <w:p w14:paraId="092A751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1E32E154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Mass:0.0280801kg</w:t>
                  </w:r>
                </w:p>
                <w:p w14:paraId="5DF3DA2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Weight:0.275185N</w:t>
                  </w:r>
                </w:p>
                <w:p w14:paraId="4A84BC8D" w14:textId="20FB262A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332F9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61423E4B" w14:textId="23B4AF3C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1223E9B8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16C33B" w14:textId="42CD222D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29( C:\THUVIENSOLIDWORKS\ALUMINUM FRAMES25102020\SERI 5 (20,40)\20X20S5 - IS MISSING(1)[9])</w:t>
                  </w:r>
                </w:p>
                <w:p w14:paraId="544C7730" w14:textId="65B3574E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855497" w14:textId="1A9BC7C1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0209DE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4AF30F1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7C0EAA4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Length:1,220.8mm</w:t>
                  </w:r>
                </w:p>
                <w:p w14:paraId="655C914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Volume:0.000210205m^3</w:t>
                  </w:r>
                </w:p>
                <w:p w14:paraId="6FBBB423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3D54E50E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Mass:0.567552kg</w:t>
                  </w:r>
                </w:p>
                <w:p w14:paraId="58A49CD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Weight:5.56201N</w:t>
                  </w:r>
                </w:p>
                <w:p w14:paraId="5A0AEAC3" w14:textId="7CE42D23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B7E277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6FDD26BC" w14:textId="6B77B91C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679C9F0D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C9EF38" w14:textId="57F45DB5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30( C:\THUVIENSOLIDWORKS\ALUMINUM FRAMES25102020\SERI 5 (20,40)\20X20S5 - IS MISSING(1)[27])</w:t>
                  </w:r>
                </w:p>
                <w:p w14:paraId="0BEAF3BD" w14:textId="6B0544C1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955C92" w14:textId="43A361B1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7938F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194AC787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620CA07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Length:60.4mm</w:t>
                  </w:r>
                </w:p>
                <w:p w14:paraId="625E612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Volume:1.04e-05m^3</w:t>
                  </w:r>
                </w:p>
                <w:p w14:paraId="7ED89E7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Mass Density:2,700kg/m^3</w:t>
                  </w:r>
                </w:p>
                <w:p w14:paraId="633AD22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Mass:0.0280801kg</w:t>
                  </w:r>
                </w:p>
                <w:p w14:paraId="466F4C4E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Weight:0.275185N</w:t>
                  </w:r>
                </w:p>
                <w:p w14:paraId="300D2EBF" w14:textId="629D450F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B71B1A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C:\Users\Asus\Desktop\chuongga\chuongga\khung.SLDPRT</w:t>
                  </w:r>
                </w:p>
                <w:p w14:paraId="04C729D6" w14:textId="7A978CA2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007150B4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8EAB48" w14:textId="0BE82692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31( C:\THUVIENSOLIDWORKS\ALUMINUM FRAMES25102020\SERI 5 (20,40)\20X20S5 - IS MISSING(1)[38])</w:t>
                  </w:r>
                </w:p>
                <w:p w14:paraId="424DE922" w14:textId="22FB1B0A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F5A07B" w14:textId="2DFC8AA5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CE18C9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4CCA4BA4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2250516E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Length:40mm</w:t>
                  </w:r>
                </w:p>
                <w:p w14:paraId="76771BE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Volume:6.88744e-06m^3</w:t>
                  </w:r>
                </w:p>
                <w:p w14:paraId="03700A29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1EECEE3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Mass:0.0185961kg</w:t>
                  </w:r>
                </w:p>
                <w:p w14:paraId="4DD34383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Weight:0.182242N</w:t>
                  </w:r>
                </w:p>
                <w:p w14:paraId="071A7471" w14:textId="027B4358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70D0A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1CF1B9CB" w14:textId="3E01ABDA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1A60F1BF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31C676" w14:textId="219E88A0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32( C:\THUVIENSOLIDWORKS\ALUMINUM FRAMES25102020\SERI 5 (20,40)\20X20S5 - IS MISSING(1)[19])</w:t>
                  </w:r>
                </w:p>
                <w:p w14:paraId="0E9751C5" w14:textId="612A968C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28BAAF" w14:textId="50AC6AA0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88D2F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50A63BA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1D4A992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Length:780mm</w:t>
                  </w:r>
                </w:p>
                <w:p w14:paraId="09BB2A2B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Volume:0.000134305m^3</w:t>
                  </w:r>
                </w:p>
                <w:p w14:paraId="72CC00FB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3C8E810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Mass:0.362623kg</w:t>
                  </w:r>
                </w:p>
                <w:p w14:paraId="60FB96E0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Weight:3.55371N</w:t>
                  </w:r>
                </w:p>
                <w:p w14:paraId="5B8EB20A" w14:textId="41F7F840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FF865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0C50FF5B" w14:textId="1BD2475F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59C9A68F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26DBE5" w14:textId="1BA4CF39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33( C:\THUVIENSOLIDWORKS\ALUMINUM FRAMES25102020\SERI 5 (20,40)\20X20S5 - IS MISSING(1)[32])</w:t>
                  </w:r>
                </w:p>
                <w:p w14:paraId="31CE99D0" w14:textId="6D08DA15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EF8E30" w14:textId="6AD44E45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B0ECF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17460AE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50DD610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Length:46.4mm</w:t>
                  </w:r>
                </w:p>
                <w:p w14:paraId="44FAD18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Volume:7.98943e-06m^3</w:t>
                  </w:r>
                </w:p>
                <w:p w14:paraId="0748509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1CD4594A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Mass:0.0215714kg</w:t>
                  </w:r>
                </w:p>
                <w:p w14:paraId="4CFE3D8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Weight:0.2114N</w:t>
                  </w:r>
                </w:p>
                <w:p w14:paraId="4A2EA82B" w14:textId="1972323E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F1EDC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7AF66690" w14:textId="2C3C699A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21E9F263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07ACB8" w14:textId="3FB45256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34( C:\THUVIENSOLIDWORKS\ALUMINUM FRAMES25102020\SERI 5 (20,40)\20X20S5 - IS MISSING(1)[45])</w:t>
                  </w:r>
                </w:p>
                <w:p w14:paraId="4979D07B" w14:textId="24ABFF28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3FDD04" w14:textId="1964F8FE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EF9C69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2FCF546B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03EE1214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Length:40mm</w:t>
                  </w:r>
                </w:p>
                <w:p w14:paraId="0C9BA9E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Volume:6.88744e-06m^3</w:t>
                  </w:r>
                </w:p>
                <w:p w14:paraId="60D7DF6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57B798A4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Mass:0.0185961kg</w:t>
                  </w:r>
                </w:p>
                <w:p w14:paraId="585BAA6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Weight:0.182242N</w:t>
                  </w:r>
                </w:p>
                <w:p w14:paraId="6A0ED697" w14:textId="3967A618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07FA60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564B4D86" w14:textId="451D0739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70E6F485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04783D" w14:textId="4E4328E6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35( C:\THUVIENSOLIDWORKS\ALUMINUM FRAMES25102020\SERI 5 (20,40)\20X20S5 - IS MISSING(1)[24])</w:t>
                  </w:r>
                </w:p>
                <w:p w14:paraId="71857F71" w14:textId="05AAE117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77169A" w14:textId="5F80D5C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C8760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6F019D3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720D3C59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Length:430.8mm</w:t>
                  </w:r>
                </w:p>
                <w:p w14:paraId="7337C74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Volume:7.41777e-05m^3</w:t>
                  </w:r>
                </w:p>
                <w:p w14:paraId="360792D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3803BFD9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Mass:0.20028kg</w:t>
                  </w:r>
                </w:p>
                <w:p w14:paraId="77FC847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Weight:1.96274N</w:t>
                  </w:r>
                </w:p>
                <w:p w14:paraId="58AAD1DC" w14:textId="02E3CB5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337EE4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2C41BC71" w14:textId="4397AE7F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580EBE86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3F785E" w14:textId="7554FCB2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SolidBody 36( C:\THUVIENSOLIDWORKS\ALUMINUM FRAMES25102020\SERI 5 (20,40)\20X20S5 - IS MISSING(1)[35])</w:t>
                  </w:r>
                </w:p>
                <w:p w14:paraId="08F99747" w14:textId="2D0E046C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2D2C33" w14:textId="3EBFE491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CF4E2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72C9449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11D07D6B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Length:40mm</w:t>
                  </w:r>
                </w:p>
                <w:p w14:paraId="67059B2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Volume:6.88744e-06m^3</w:t>
                  </w:r>
                </w:p>
                <w:p w14:paraId="419ADD2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16F843CA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Mass:0.0185961kg</w:t>
                  </w:r>
                </w:p>
                <w:p w14:paraId="2CA99DD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Weight:0.182242N</w:t>
                  </w:r>
                </w:p>
                <w:p w14:paraId="62057D36" w14:textId="4D4D61B1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9C3F2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07A174E9" w14:textId="272EBE6A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3D3705CE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AFF724" w14:textId="49696FEA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37( C:\THUVIENSOLIDWORKS\ALUMINUM FRAMES25102020\SERI 5 (20,40)\20X20S5 - IS MISSING(1)[17])</w:t>
                  </w:r>
                </w:p>
                <w:p w14:paraId="21A8FF77" w14:textId="474BB1CA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5D3478" w14:textId="6725DBCF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A5217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7F963BC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137A028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Length:780mm</w:t>
                  </w:r>
                </w:p>
                <w:p w14:paraId="663B38E9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Volume:0.000134305m^3</w:t>
                  </w:r>
                </w:p>
                <w:p w14:paraId="5AE0CAC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36CE78A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Mass:0.362623kg</w:t>
                  </w:r>
                </w:p>
                <w:p w14:paraId="39E205C3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Weight:3.55371N</w:t>
                  </w:r>
                </w:p>
                <w:p w14:paraId="71B2E14B" w14:textId="29F8690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E6854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7679E444" w14:textId="3094EF08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12874419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E6887B" w14:textId="4066B136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38( C:\THUVIENSOLIDWORKS\ALUMINUM FRAMES25102020\SERI 5 (20,40)\20X20S5 - IS MISSING(1)[34])</w:t>
                  </w:r>
                </w:p>
                <w:p w14:paraId="610E8596" w14:textId="5CA2DCBF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27C076" w14:textId="7F940BBD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092B7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6443845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39C765FE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Length:46.4mm</w:t>
                  </w:r>
                </w:p>
                <w:p w14:paraId="773252C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Volume:7.98943e-06m^3</w:t>
                  </w:r>
                </w:p>
                <w:p w14:paraId="6F5FE317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7AD9856A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Mass:0.0215714kg</w:t>
                  </w:r>
                </w:p>
                <w:p w14:paraId="0488C650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Weight:0.2114N</w:t>
                  </w:r>
                </w:p>
                <w:p w14:paraId="610F27BC" w14:textId="05E02F71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B56CA9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1D745255" w14:textId="3E164591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30423F37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4C35EA" w14:textId="79630954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39( C:\THUVIENSOLIDWORKS\ALUMINUM FRAMES25102020\SERI 5 (20,40)\20X20S5 - IS MISSING(1)[41])</w:t>
                  </w:r>
                </w:p>
                <w:p w14:paraId="08BD531D" w14:textId="7777B206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2A31BC" w14:textId="604D73FA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748E4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60EE967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10E3E3E4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Length:40mm</w:t>
                  </w:r>
                </w:p>
                <w:p w14:paraId="5085CCC3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Volume:6.88744e-06m^3</w:t>
                  </w:r>
                </w:p>
                <w:p w14:paraId="6FB5B8F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3C6B2A33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Mass:0.0185961kg</w:t>
                  </w:r>
                </w:p>
                <w:p w14:paraId="5F0AD77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Weight:0.182242N</w:t>
                  </w:r>
                </w:p>
                <w:p w14:paraId="07C2EDF7" w14:textId="763EB74C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F5CBA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5C2FC916" w14:textId="5393C48D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6B17C156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7FDBDF" w14:textId="77AB3228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40( C:\THUVIENSOLIDWORKS\ALUMINUM FRAMES25102020\SERI 5 (20,40)\20X20S5 - IS MISSING(1)[4])</w:t>
                  </w:r>
                </w:p>
                <w:p w14:paraId="5C22F15F" w14:textId="66E8361A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92B0FD" w14:textId="67E41F64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7709F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1FEFBE9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28937F5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Length:1,240mm</w:t>
                  </w:r>
                </w:p>
                <w:p w14:paraId="6D170103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Volume:0.00021351m^3</w:t>
                  </w:r>
                </w:p>
                <w:p w14:paraId="4F7AC35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4B39622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Mass:0.576478kg</w:t>
                  </w:r>
                </w:p>
                <w:p w14:paraId="4696ED43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Weight:5.64949N</w:t>
                  </w:r>
                </w:p>
                <w:p w14:paraId="6D9CADD4" w14:textId="7377662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1A300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2EC588A4" w14:textId="40B05168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56AD550A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60DE35" w14:textId="109F4948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 xml:space="preserve">SolidBody 41( C:\THUVIENSOLIDWORKS\ALUMINUM FRAMES25102020\SERI 5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(20,40)\20X20S5 - IS MISSING(1)[13])</w:t>
                  </w:r>
                </w:p>
                <w:p w14:paraId="64394256" w14:textId="472FE1B7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B2C818" w14:textId="0E449A9A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9C464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2939308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Section Area: 0.000172186m^2</w:t>
                  </w:r>
                </w:p>
                <w:p w14:paraId="4B051B47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Length:190.4mm</w:t>
                  </w:r>
                </w:p>
                <w:p w14:paraId="40383402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Volume:3.27842e-05m^3</w:t>
                  </w:r>
                </w:p>
                <w:p w14:paraId="16888B94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5A82EA9B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Mass:0.0885173kg</w:t>
                  </w:r>
                </w:p>
                <w:p w14:paraId="21DF2864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Weight:0.86747N</w:t>
                  </w:r>
                </w:p>
                <w:p w14:paraId="7CB2F4F1" w14:textId="6B6F24AE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91E34E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C:\Users\Asus\Desktop\chuongga\chuongga\khung.SLDPRT</w:t>
                  </w:r>
                </w:p>
                <w:p w14:paraId="786BB28A" w14:textId="78CA1208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0A31ABED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A432AE" w14:textId="7D36C70B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42( C:\THUVIENSOLIDWORKS\ALUMINUM FRAMES25102020\SERI 5 (20,40)\20X20S5 - IS MISSING(1)[30])</w:t>
                  </w:r>
                </w:p>
                <w:p w14:paraId="00391315" w14:textId="7B22AFEB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9DC640" w14:textId="56487FA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C69CDE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1F5C4D7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2F574CC3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Length:60.4mm</w:t>
                  </w:r>
                </w:p>
                <w:p w14:paraId="09692A6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Volume:1.04e-05m^3</w:t>
                  </w:r>
                </w:p>
                <w:p w14:paraId="0414FCA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62A2175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Mass:0.0280801kg</w:t>
                  </w:r>
                </w:p>
                <w:p w14:paraId="6FD524E7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Weight:0.275185N</w:t>
                  </w:r>
                </w:p>
                <w:p w14:paraId="47CB52E1" w14:textId="7F6564B3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63415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5E374A7E" w14:textId="5DCE6851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4DC75A14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9D6902" w14:textId="0F87EC8A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43( C:\THUVIENSOLIDWORKS\ALUMINUM FRAMES25102020\SERI 5 (20,40)\20X20S5 - IS MISSING(1)[33])</w:t>
                  </w:r>
                </w:p>
                <w:p w14:paraId="67D23742" w14:textId="5284D0BA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9ECE66" w14:textId="0AB86EAC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12B137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4D5C3B9E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3CAEFBB9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Length:46.4mm</w:t>
                  </w:r>
                </w:p>
                <w:p w14:paraId="15AC966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Volume:7.98943e-06m^3</w:t>
                  </w:r>
                </w:p>
                <w:p w14:paraId="1E87C630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5637FF19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Mass:0.0215714kg</w:t>
                  </w:r>
                </w:p>
                <w:p w14:paraId="35150F7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Weight:0.2114N</w:t>
                  </w:r>
                </w:p>
                <w:p w14:paraId="1560D65B" w14:textId="3D42571F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14915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3F0C167C" w14:textId="07179D88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1BF4540E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D79298" w14:textId="4C076C75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44( C:\THUVIENSOLIDWORKS\ALUMINUM FRAMES25102020\SERI 5 (20,40)\20X20S5 - IS MISSING(1)[18])</w:t>
                  </w:r>
                </w:p>
                <w:p w14:paraId="301FCF8D" w14:textId="30031A5D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6A114A" w14:textId="399E2EDE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0DCDD0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3ADFCDF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43903C3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Length:780mm</w:t>
                  </w:r>
                </w:p>
                <w:p w14:paraId="00B1060A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Volume:0.000134305m^3</w:t>
                  </w:r>
                </w:p>
                <w:p w14:paraId="429BB0C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0A16167B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Mass:0.362623kg</w:t>
                  </w:r>
                </w:p>
                <w:p w14:paraId="3729206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Weight:3.55371N</w:t>
                  </w:r>
                </w:p>
                <w:p w14:paraId="33261F26" w14:textId="0C691A78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F81F2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5885B16C" w14:textId="54CEFA12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4D4D9BEE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494C12" w14:textId="58F75D93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45( C:\THUVIENSOLIDWORKS\ALUMINUM FRAMES25102020\SERI 5 (20,40)\20X20S5 - IS MISSING(1)[20])</w:t>
                  </w:r>
                </w:p>
                <w:p w14:paraId="21F7FDBF" w14:textId="235C7083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CE4C7F" w14:textId="0161FA31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F55D4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3F2B5B5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779FF430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Length:780mm</w:t>
                  </w:r>
                </w:p>
                <w:p w14:paraId="7C5FB5A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Volume:0.000134305m^3</w:t>
                  </w:r>
                </w:p>
                <w:p w14:paraId="7A74477A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12493D6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Mass:0.362623kg</w:t>
                  </w:r>
                </w:p>
                <w:p w14:paraId="05A0904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Weight:3.55371N</w:t>
                  </w:r>
                </w:p>
                <w:p w14:paraId="22598240" w14:textId="1EC4F966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52267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5EE68A1E" w14:textId="189A83E4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09371921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63DD0B" w14:textId="1CDE3F68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46( C:\THUVIENSOLIDWORKS\ALUMINUM FRAMES25102020\SERI 5 (20,40)\20X20S5 - IS MISSING(1)[29])</w:t>
                  </w:r>
                </w:p>
                <w:p w14:paraId="5323B1D5" w14:textId="7AC28170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6A131F" w14:textId="68D0BF2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024C5A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28A950C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6D67A70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Length:60.4mm</w:t>
                  </w:r>
                </w:p>
                <w:p w14:paraId="7C81E6C9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Volume:1.04e-05m^3</w:t>
                  </w:r>
                </w:p>
                <w:p w14:paraId="21B26637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Mass Density:2,700kg/m^3</w:t>
                  </w:r>
                </w:p>
                <w:p w14:paraId="53138F5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Mass:0.0280801kg</w:t>
                  </w:r>
                </w:p>
                <w:p w14:paraId="243D269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Weight:0.275185N</w:t>
                  </w:r>
                </w:p>
                <w:p w14:paraId="4F6C3E77" w14:textId="306EC30A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9F5B33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C:\Users\Asus\Desktop\chuongga\chuongga\khung.SLDPRT</w:t>
                  </w:r>
                </w:p>
                <w:p w14:paraId="06A52989" w14:textId="0D7A83C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24700FCD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CBCED9" w14:textId="1E55547C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47( C:\THUVIENSOLIDWORKS\ALUMINUM FRAMES25102020\SERI 5 (20,40)\20X20S5 - IS MISSING(1)[14])</w:t>
                  </w:r>
                </w:p>
                <w:p w14:paraId="22CB15BA" w14:textId="301E3160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0D5191" w14:textId="18646902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A0166C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403DDF7A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1274B547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Length:190.4mm</w:t>
                  </w:r>
                </w:p>
                <w:p w14:paraId="1DE6C7E9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Volume:3.27842e-05m^3</w:t>
                  </w:r>
                </w:p>
                <w:p w14:paraId="6305C3E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621C46EB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Mass:0.0885173kg</w:t>
                  </w:r>
                </w:p>
                <w:p w14:paraId="432DE70B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Weight:0.86747N</w:t>
                  </w:r>
                </w:p>
                <w:p w14:paraId="6DFF0F13" w14:textId="71D994C9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5301D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6CF23F37" w14:textId="237A4776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399E9F34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1AF7D2" w14:textId="2D9B5B78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48( C:\THUVIENSOLIDWORKS\ALUMINUM FRAMES25102020\SERI 5 (20,40)\20X20S5 - IS MISSING(1)[39])</w:t>
                  </w:r>
                </w:p>
                <w:p w14:paraId="77A23703" w14:textId="25142FBE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255485" w14:textId="6F26A759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916AE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52BEE843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5B9C1909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Length:40mm</w:t>
                  </w:r>
                </w:p>
                <w:p w14:paraId="5D6E7BB4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Volume:6.88744e-06m^3</w:t>
                  </w:r>
                </w:p>
                <w:p w14:paraId="15E82687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4C2EFB6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Mass:0.0185961kg</w:t>
                  </w:r>
                </w:p>
                <w:p w14:paraId="1BC1EC2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Weight:0.182242N</w:t>
                  </w:r>
                </w:p>
                <w:p w14:paraId="2428317C" w14:textId="4170B44E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149527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34FF1A3E" w14:textId="31AAE53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78E9AD55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4E7033" w14:textId="43FFDFB1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49( C:\THUVIENSOLIDWORKS\ALUMINUM FRAMES25102020\SERI 5 (20,40)\20X20S5 - IS MISSING(1)[15])</w:t>
                  </w:r>
                </w:p>
                <w:p w14:paraId="7D3313FD" w14:textId="04284620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92CB58" w14:textId="7F25F6DB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886338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0B82DC6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6870BD7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Length:190.4mm</w:t>
                  </w:r>
                </w:p>
                <w:p w14:paraId="3EB8C4B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Volume:3.27842e-05m^3</w:t>
                  </w:r>
                </w:p>
                <w:p w14:paraId="3229F47D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0A1BE7F5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Mass:0.0885173kg</w:t>
                  </w:r>
                </w:p>
                <w:p w14:paraId="33AF87F4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Weight:0.86747N</w:t>
                  </w:r>
                </w:p>
                <w:p w14:paraId="398FC151" w14:textId="6B9E51A8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18175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5AF80BCD" w14:textId="31442798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0B105A" w14:paraId="4F9409D4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AB8B5E" w14:textId="7F55F5FB" w:rsidR="000B105A" w:rsidRDefault="000B105A" w:rsidP="00BB7C3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50( C:\THUVIENSOLIDWORKS\ALUMINUM FRAMES25102020\SERI 5 (20,40)\20X20S5 - IS MISSING(1)[1])</w:t>
                  </w:r>
                </w:p>
                <w:p w14:paraId="4B0E67CB" w14:textId="1EAFB488" w:rsidR="000B105A" w:rsidRDefault="000B105A" w:rsidP="00BB7C37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B0BE00" w14:textId="390BC63B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331231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47369889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0C85F2EA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Length:1,240mm</w:t>
                  </w:r>
                </w:p>
                <w:p w14:paraId="597D9BAF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Volume:0.00021351m^3</w:t>
                  </w:r>
                </w:p>
                <w:p w14:paraId="69EC05A4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300EA50E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Mass:0.576478kg</w:t>
                  </w:r>
                </w:p>
                <w:p w14:paraId="4B6828F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Weight:5.64949N</w:t>
                  </w:r>
                </w:p>
                <w:p w14:paraId="5175C504" w14:textId="3CDED39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2957E6" w14:textId="77777777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2E13FB14" w14:textId="581DC98D" w:rsidR="000B105A" w:rsidRDefault="000B105A" w:rsidP="00BB7C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  <w:tr w:rsidR="004B3022" w14:paraId="6D61407F" w14:textId="77777777" w:rsidTr="003E0E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A63D44" w14:textId="0513134A" w:rsidR="003E0E80" w:rsidRDefault="000B105A" w:rsidP="003E0E8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51( C:\THUVIENSOLIDWORKS\ALUMINUM FRAMES25102020\SERI 5 (20,40)\20X20S5 - IS MISSING(1)[51])</w:t>
                  </w:r>
                </w:p>
                <w:p w14:paraId="6F893749" w14:textId="09CA0C81" w:rsidR="004B3022" w:rsidRDefault="004B3022" w:rsidP="003E0E80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1AE6B3" w14:textId="3A907304" w:rsidR="004B3022" w:rsidRDefault="000B10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B13FF4" w14:textId="77777777" w:rsidR="000B105A" w:rsidRDefault="000B10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Standard-Aluminum Frames25102020/SERI 5 (20,40)/20x20S5</w:t>
                  </w:r>
                </w:p>
                <w:p w14:paraId="43007368" w14:textId="77777777" w:rsidR="000B105A" w:rsidRDefault="000B10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0.000172186m^2</w:t>
                  </w:r>
                </w:p>
                <w:p w14:paraId="6A794054" w14:textId="77777777" w:rsidR="000B105A" w:rsidRDefault="000B10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Length:780mm</w:t>
                  </w:r>
                </w:p>
                <w:p w14:paraId="19C70993" w14:textId="77777777" w:rsidR="000B105A" w:rsidRDefault="000B10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Volume:0.000134305m^3</w:t>
                  </w:r>
                </w:p>
                <w:p w14:paraId="06CB8FF6" w14:textId="77777777" w:rsidR="000B105A" w:rsidRDefault="000B10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Density:2,700kg/m^3</w:t>
                  </w:r>
                </w:p>
                <w:p w14:paraId="28FFEF9B" w14:textId="77777777" w:rsidR="000B105A" w:rsidRDefault="000B10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Mass:0.362623kg</w:t>
                  </w:r>
                </w:p>
                <w:p w14:paraId="444F93B9" w14:textId="77777777" w:rsidR="000B105A" w:rsidRDefault="000B10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Weight:3.55371N</w:t>
                  </w:r>
                </w:p>
                <w:p w14:paraId="6911528B" w14:textId="7D97D191" w:rsidR="004B3022" w:rsidRDefault="004B3022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B2D83C" w14:textId="77777777" w:rsidR="000B105A" w:rsidRDefault="000B10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C:\Users\Asus\Desktop\chuongga\chuongga\khung.SLDPRT</w:t>
                  </w:r>
                </w:p>
                <w:p w14:paraId="58987F87" w14:textId="061E368A" w:rsidR="004B3022" w:rsidRDefault="000B10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21:18:41 2025</w:t>
                  </w:r>
                </w:p>
              </w:tc>
            </w:tr>
          </w:tbl>
          <w:p w14:paraId="6C3F07AC" w14:textId="19782DDC" w:rsidR="00FF408C" w:rsidRDefault="00FF408C" w:rsidP="00A96F2C"/>
        </w:tc>
      </w:tr>
    </w:tbl>
    <w:p w14:paraId="76997215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7"/>
      </w:tblGrid>
      <w:tr w:rsidR="005E294F" w14:paraId="753F7517" w14:textId="77777777" w:rsidTr="005E294F">
        <w:tc>
          <w:tcPr>
            <w:tcW w:w="11016" w:type="dxa"/>
          </w:tcPr>
          <w:p w14:paraId="77BA7454" w14:textId="0FDFD541" w:rsidR="00B35001" w:rsidRPr="00B35001" w:rsidRDefault="000B105A" w:rsidP="00B35001">
            <w:pPr>
              <w:pStyle w:val="Heading1"/>
            </w:pPr>
            <w:bookmarkStart w:id="6" w:name="_Toc186926530"/>
            <w:r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4915"/>
              <w:gridCol w:w="5290"/>
            </w:tblGrid>
            <w:tr w:rsidR="00B35001" w14:paraId="3B5B583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0DBF83" w14:textId="67FCB989" w:rsidR="00B35001" w:rsidRDefault="000B105A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78EE50" w14:textId="2ED46C01" w:rsidR="00B35001" w:rsidRDefault="000B105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0B105A" w14:paraId="160968E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BA6EBF" w14:textId="02097B99" w:rsidR="000B105A" w:rsidRDefault="000B105A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376424" w14:textId="40D759B9" w:rsidR="000B105A" w:rsidRDefault="000B105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0B105A" w14:paraId="2CB9FC1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316659" w14:textId="760823EA" w:rsidR="000B105A" w:rsidRDefault="000B105A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3036FB" w14:textId="3156BEFF" w:rsidR="000B105A" w:rsidRDefault="000B105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Beam Mesh</w:t>
                  </w:r>
                </w:p>
              </w:tc>
            </w:tr>
            <w:tr w:rsidR="000B105A" w14:paraId="474CD18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20CBB8" w14:textId="690E2285" w:rsidR="000B105A" w:rsidRDefault="000B105A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340265" w14:textId="5E4F2E4B" w:rsidR="000B105A" w:rsidRDefault="000B105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0B105A" w14:paraId="799A4AE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AAE73B" w14:textId="2F37772D" w:rsidR="000B105A" w:rsidRDefault="000B105A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759322" w14:textId="7DE3C04D" w:rsidR="000B105A" w:rsidRDefault="000B105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B105A" w14:paraId="34EC7C6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14A82E" w14:textId="6F6E2FBF" w:rsidR="000B105A" w:rsidRDefault="000B105A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84DBAE" w14:textId="712A9D88" w:rsidR="000B105A" w:rsidRDefault="000B105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B105A" w14:paraId="4EFABD1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C95B39" w14:textId="04357AA5" w:rsidR="000B105A" w:rsidRDefault="000B105A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BD8096" w14:textId="12AECA82" w:rsidR="000B105A" w:rsidRDefault="000B105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B105A" w14:paraId="1E8E6D3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71EEB2" w14:textId="5900C08E" w:rsidR="000B105A" w:rsidRDefault="000B105A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DF24AA" w14:textId="0CE7DECE" w:rsidR="000B105A" w:rsidRDefault="000B105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0B105A" w14:paraId="18AE8D3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39D3A2" w14:textId="7B6B567B" w:rsidR="000B105A" w:rsidRDefault="000B105A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78C1C6" w14:textId="5FE1AA09" w:rsidR="000B105A" w:rsidRDefault="000B105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B105A" w14:paraId="48FCA01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B27639" w14:textId="1E961774" w:rsidR="000B105A" w:rsidRDefault="000B105A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6E2135" w14:textId="7F0E7E1A" w:rsidR="000B105A" w:rsidRDefault="000B105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0B105A" w14:paraId="3051EAD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5902ED" w14:textId="51AB3237" w:rsidR="000B105A" w:rsidRDefault="000B105A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D213E4" w14:textId="2FB24857" w:rsidR="000B105A" w:rsidRDefault="000B105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(C:\Users\Asus\Desktop\chuongga\chuongga)</w:t>
                  </w:r>
                </w:p>
              </w:tc>
            </w:tr>
          </w:tbl>
          <w:p w14:paraId="690B6570" w14:textId="533325F1" w:rsidR="005E294F" w:rsidRDefault="005E294F" w:rsidP="00A96F2C"/>
        </w:tc>
      </w:tr>
      <w:bookmarkEnd w:id="1"/>
      <w:bookmarkEnd w:id="2"/>
      <w:bookmarkEnd w:id="3"/>
    </w:tbl>
    <w:p w14:paraId="1E7BF9C7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7"/>
      </w:tblGrid>
      <w:tr w:rsidR="00F33129" w14:paraId="5F89025A" w14:textId="77777777" w:rsidTr="00E80CD9">
        <w:tc>
          <w:tcPr>
            <w:tcW w:w="11016" w:type="dxa"/>
          </w:tcPr>
          <w:p w14:paraId="152A1C0A" w14:textId="7275A593" w:rsidR="00F33129" w:rsidRPr="00B35001" w:rsidRDefault="000B105A" w:rsidP="000A7C6B">
            <w:pPr>
              <w:pStyle w:val="Heading1"/>
            </w:pPr>
            <w:bookmarkStart w:id="7" w:name="_Toc186926531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156"/>
              <w:gridCol w:w="5049"/>
            </w:tblGrid>
            <w:tr w:rsidR="00F33129" w14:paraId="30A3237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826FD2" w14:textId="7A570F3F" w:rsidR="00F33129" w:rsidRDefault="000B105A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088A02" w14:textId="4CB2F4CB" w:rsidR="00F33129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0B105A" w14:paraId="144699B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1F3898" w14:textId="73842246" w:rsidR="000B105A" w:rsidRDefault="000B105A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CADB2A" w14:textId="2F23CFFE" w:rsidR="000B105A" w:rsidRDefault="000B105A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0B105A" w14:paraId="33E69CC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BB76F9" w14:textId="3118D41C" w:rsidR="000B105A" w:rsidRDefault="000B105A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D00898" w14:textId="208E05E6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0B105A" w14:paraId="4BBFB36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B0984A" w14:textId="1452B3B1" w:rsidR="000B105A" w:rsidRDefault="000B105A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CF0356" w14:textId="43C43A08" w:rsidR="000B105A" w:rsidRDefault="000B105A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0B105A" w14:paraId="53EC8BA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CEC53E" w14:textId="34B67DC7" w:rsidR="000B105A" w:rsidRDefault="000B105A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718AF4" w14:textId="58041BA6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50301456" w14:textId="60B976E7" w:rsidR="00F33129" w:rsidRDefault="00F33129" w:rsidP="000A7C6B"/>
        </w:tc>
      </w:tr>
    </w:tbl>
    <w:p w14:paraId="262C321B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0231490F" w14:textId="77777777" w:rsidTr="005273D5">
        <w:trPr>
          <w:trHeight w:val="4158"/>
        </w:trPr>
        <w:tc>
          <w:tcPr>
            <w:tcW w:w="11136" w:type="dxa"/>
          </w:tcPr>
          <w:p w14:paraId="088AEF82" w14:textId="72853A57" w:rsidR="00E80CD9" w:rsidRPr="00AC3438" w:rsidRDefault="000B105A" w:rsidP="000A7C6B">
            <w:pPr>
              <w:pStyle w:val="Heading1"/>
            </w:pPr>
            <w:bookmarkStart w:id="8" w:name="_Toc243733144"/>
            <w:bookmarkStart w:id="9" w:name="_Toc245020112"/>
            <w:bookmarkStart w:id="10" w:name="_Toc245020144"/>
            <w:bookmarkStart w:id="11" w:name="_Toc186926532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495EF5EC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512FC75" w14:textId="5A1F2B81" w:rsidR="00E80CD9" w:rsidRPr="003E6C57" w:rsidRDefault="000B105A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46BF11D" w14:textId="18543383" w:rsidR="00E80CD9" w:rsidRPr="003E6C57" w:rsidRDefault="000B105A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C0DD2DB" w14:textId="1493B9D0" w:rsidR="00E80CD9" w:rsidRPr="003E6C57" w:rsidRDefault="000B105A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42E2833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5B0D3AD2" w14:textId="226FF51E" w:rsidR="00E80CD9" w:rsidRPr="00577134" w:rsidRDefault="000B105A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3C1B4C8D" wp14:editId="110D1BF0">
                        <wp:extent cx="1904365" cy="1028700"/>
                        <wp:effectExtent l="0" t="0" r="635" b="0"/>
                        <wp:docPr id="1301062244" name="Picture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01062244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28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59BC948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5966D32" w14:textId="63A190CB" w:rsidR="00E80CD9" w:rsidRPr="00BE6656" w:rsidRDefault="000B105A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E7E804" w14:textId="5B795CAA" w:rsidR="00E80CD9" w:rsidRPr="00BE6656" w:rsidRDefault="000B105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6061 Alloy</w:t>
                        </w:r>
                      </w:p>
                    </w:tc>
                  </w:tr>
                  <w:tr w:rsidR="000B105A" w:rsidRPr="00577134" w14:paraId="7D9AFDD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D554388" w14:textId="3E080AE0" w:rsidR="000B105A" w:rsidRDefault="000B105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B0C9ACA" w14:textId="55960605" w:rsidR="000B105A" w:rsidRDefault="000B105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0B105A" w:rsidRPr="00577134" w14:paraId="0549E7CD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8256248" w14:textId="7F4E43FD" w:rsidR="000B105A" w:rsidRDefault="000B105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D38560C" w14:textId="78933AAA" w:rsidR="000B105A" w:rsidRDefault="000B105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0B105A" w:rsidRPr="00577134" w14:paraId="77C9367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579817E" w14:textId="7D3B8137" w:rsidR="000B105A" w:rsidRDefault="000B105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16982BB" w14:textId="6ED92346" w:rsidR="000B105A" w:rsidRDefault="000B105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5.51485e+07 N/m^2</w:t>
                        </w:r>
                      </w:p>
                    </w:tc>
                  </w:tr>
                  <w:tr w:rsidR="000B105A" w:rsidRPr="00577134" w14:paraId="6A5404F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BDF9B2F" w14:textId="34500ACB" w:rsidR="000B105A" w:rsidRDefault="000B105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C50FF04" w14:textId="7DBAE004" w:rsidR="000B105A" w:rsidRDefault="000B105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1.24084e+08 N/m^2</w:t>
                        </w:r>
                      </w:p>
                    </w:tc>
                  </w:tr>
                  <w:tr w:rsidR="000B105A" w:rsidRPr="00577134" w14:paraId="765E6D9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B4A2CEB" w14:textId="1F9F6D89" w:rsidR="000B105A" w:rsidRDefault="000B105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7AA2BC9" w14:textId="4239EA6D" w:rsidR="000B105A" w:rsidRDefault="000B105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6.9e+10 N/m^2</w:t>
                        </w:r>
                      </w:p>
                    </w:tc>
                  </w:tr>
                  <w:tr w:rsidR="000B105A" w:rsidRPr="00577134" w14:paraId="1CD313A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34954DA" w14:textId="68A5371E" w:rsidR="000B105A" w:rsidRDefault="000B105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F48F45B" w14:textId="2540711C" w:rsidR="000B105A" w:rsidRDefault="000B105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0.33  </w:t>
                        </w:r>
                      </w:p>
                    </w:tc>
                  </w:tr>
                  <w:tr w:rsidR="000B105A" w:rsidRPr="00577134" w14:paraId="5B74BA4D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F7C55C7" w14:textId="281C0240" w:rsidR="000B105A" w:rsidRDefault="000B105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FF37FA6" w14:textId="558F28C4" w:rsidR="000B105A" w:rsidRDefault="000B105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2,700 kg/m^3</w:t>
                        </w:r>
                      </w:p>
                    </w:tc>
                  </w:tr>
                  <w:tr w:rsidR="000B105A" w:rsidRPr="00577134" w14:paraId="6F5B56D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D5A54EB" w14:textId="1E1FB301" w:rsidR="000B105A" w:rsidRDefault="000B105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D7868DA" w14:textId="4122DDB1" w:rsidR="000B105A" w:rsidRDefault="000B105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2.6e+10 N/m^2</w:t>
                        </w:r>
                      </w:p>
                    </w:tc>
                  </w:tr>
                  <w:tr w:rsidR="000B105A" w:rsidRPr="00577134" w14:paraId="3E656FD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6336F5C" w14:textId="54817708" w:rsidR="000B105A" w:rsidRDefault="000B105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E43E998" w14:textId="05C05084" w:rsidR="000B105A" w:rsidRDefault="000B105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2.4e-05 /Kelvin</w:t>
                        </w:r>
                      </w:p>
                    </w:tc>
                  </w:tr>
                </w:tbl>
                <w:p w14:paraId="329BE0C8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4349820E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 C:\THUVIENSOLIDWORKS\ALUMINUM FRAMES25102020\SERI 5 (20,40)\20X20S5 - IS MISSING(1)[26])(khung),</w:t>
                  </w:r>
                </w:p>
                <w:p w14:paraId="3EA018C1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2( C:\THUVIENSOLIDWORKS\ALUMINUM FRAMES25102020\SERI 5 (20,40)\20X20S5 - IS MISSING(1)[44])(khung),</w:t>
                  </w:r>
                </w:p>
                <w:p w14:paraId="03FDE944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3( C:\THUVIENSOLIDWORKS\ALUMINUM FRAMES25102020\SERI 5 (20,40)\20X20S5 - IS MISSING(1)[7])(khung),</w:t>
                  </w:r>
                </w:p>
                <w:p w14:paraId="449252EC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4( C:\THUVIENSOLIDWORKS\ALUMINUM FRAMES25102020\SERI 5 (20,40)\20X20S5 - IS MISSING(1)[31])(khung),</w:t>
                  </w:r>
                </w:p>
                <w:p w14:paraId="3166B219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5( C:\THUVIENSOLIDWORKS\ALUMINUM FRAMES25102020\SERI 5 (20,40)\20X20S5 - IS MISSING(1)[10])(khung),</w:t>
                  </w:r>
                </w:p>
                <w:p w14:paraId="4C5531A0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6( C:\THUVIENSOLIDWORKS\ALUMINUM FRAMES25102020\SERI 5 (20,40)\20X20S5 - IS MISSING(1)[23])(khung),</w:t>
                  </w:r>
                </w:p>
                <w:p w14:paraId="2F4D41B0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7( C:\THUVIENSOLIDWORKS\ALUMINUM FRAMES25102020\SERI 5 (20,40)\20X20S5 - IS MISSING(1)[40])(khung),</w:t>
                  </w:r>
                </w:p>
                <w:p w14:paraId="75B94B25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8( C:\THUVIENSOLIDWORKS\ALUMINUM FRAMES25102020\SERI 5 (20,40)\20X20S5 - IS MISSING(1)[6])(khung),</w:t>
                  </w:r>
                </w:p>
                <w:p w14:paraId="5F28A73D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9( C:\THUVIENSOLIDWORKS\ALUMINUM FRAMES25102020\SERI 5 (20,40)\20X20S5 - IS MISSING(1)[8])(khung),</w:t>
                  </w:r>
                </w:p>
                <w:p w14:paraId="6639071E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10( C:\THUVIENSOLIDWORKS\ALUMINUM FRAMES25102020\SERI 5 (20,40)\20X20S5 - IS MISSING(1)[22])(khung),</w:t>
                  </w:r>
                </w:p>
                <w:p w14:paraId="1AFE89BF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11( C:\THUVIENSOLIDWORKS\ALUMINUM FRAMES25102020\SERI 5 (20,40)\20X20S5 - IS MISSING(1)[46])(khung),</w:t>
                  </w:r>
                </w:p>
                <w:p w14:paraId="2DB3B12F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lastRenderedPageBreak/>
                    <w:t>SolidBody 12( C:\THUVIENSOLIDWORKS\ALUMINUM FRAMES25102020\SERI 5 (20,40)\20X20S5 - IS MISSING(1)[2])(khung),</w:t>
                  </w:r>
                </w:p>
                <w:p w14:paraId="7DAECA93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13( C:\THUVIENSOLIDWORKS\ALUMINUM FRAMES25102020\SERI 5 (20,40)\20X20S5 - IS MISSING(1)[11])(khung),</w:t>
                  </w:r>
                </w:p>
                <w:p w14:paraId="6F9717DB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14( C:\THUVIENSOLIDWORKS\ALUMINUM FRAMES25102020\SERI 5 (20,40)\20X20S5 - IS MISSING(1)[21])(khung),</w:t>
                  </w:r>
                </w:p>
                <w:p w14:paraId="16213840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15( C:\THUVIENSOLIDWORKS\ALUMINUM FRAMES25102020\SERI 5 (20,40)\20X20S5 - IS MISSING(1)[5])(khung),</w:t>
                  </w:r>
                </w:p>
                <w:p w14:paraId="72148F6F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16( C:\THUVIENSOLIDWORKS\ALUMINUM FRAMES25102020\SERI 5 (20,40)\20X20S5 - IS MISSING(1)[16])(khung),</w:t>
                  </w:r>
                </w:p>
                <w:p w14:paraId="5CCDDEE2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17( C:\THUVIENSOLIDWORKS\ALUMINUM FRAMES25102020\SERI 5 (20,40)\20X20S5 - IS MISSING(1)[42])(khung),</w:t>
                  </w:r>
                </w:p>
                <w:p w14:paraId="67C86D9E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18( C:\THUVIENSOLIDWORKS\ALUMINUM FRAMES25102020\SERI 5 (20,40)\20X20S5 - IS MISSING(1)[47])(khung),</w:t>
                  </w:r>
                </w:p>
                <w:p w14:paraId="493DF3B6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19( C:\THUVIENSOLIDWORKS\ALUMINUM FRAMES25102020\SERI 5 (20,40)\20X20S5 - IS MISSING(1)[48])(khung),</w:t>
                  </w:r>
                </w:p>
                <w:p w14:paraId="76169171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20( C:\THUVIENSOLIDWORKS\ALUMINUM FRAMES25102020\SERI 5 (20,40)\20X20S5 - IS MISSING(1)[49])(khung),</w:t>
                  </w:r>
                </w:p>
                <w:p w14:paraId="7CD78A13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21( C:\THUVIENSOLIDWORKS\ALUMINUM FRAMES25102020\SERI 5 (20,40)\20X20S5 - IS MISSING(1)[12])(khung),</w:t>
                  </w:r>
                </w:p>
                <w:p w14:paraId="63E7266B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22( C:\THUVIENSOLIDWORKS\ALUMINUM FRAMES25102020\SERI 5 (20,40)\20X20S5 - IS MISSING(1)[36])(khung),</w:t>
                  </w:r>
                </w:p>
                <w:p w14:paraId="3382DC56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23( C:\THUVIENSOLIDWORKS\ALUMINUM FRAMES25102020\SERI 5 (20,40)\20X20S5 - IS MISSING(1)[50])(khung),</w:t>
                  </w:r>
                </w:p>
                <w:p w14:paraId="67E17944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lastRenderedPageBreak/>
                    <w:t>SolidBody 24( C:\THUVIENSOLIDWORKS\ALUMINUM FRAMES25102020\SERI 5 (20,40)\20X20S5 - IS MISSING(1)[3])(khung),</w:t>
                  </w:r>
                </w:p>
                <w:p w14:paraId="2C563DCA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25( C:\THUVIENSOLIDWORKS\ALUMINUM FRAMES25102020\SERI 5 (20,40)\20X20S5 - IS MISSING(1)[37])(khung),</w:t>
                  </w:r>
                </w:p>
                <w:p w14:paraId="6824E4A6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26( C:\THUVIENSOLIDWORKS\ALUMINUM FRAMES25102020\SERI 5 (20,40)\20X20S5 - IS MISSING(1)[43])(khung),</w:t>
                  </w:r>
                </w:p>
                <w:p w14:paraId="30D2FA6A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27( C:\THUVIENSOLIDWORKS\ALUMINUM FRAMES25102020\SERI 5 (20,40)\20X20S5 - IS MISSING(1)[25])(khung),</w:t>
                  </w:r>
                </w:p>
                <w:p w14:paraId="32BDED62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28( C:\THUVIENSOLIDWORKS\ALUMINUM FRAMES25102020\SERI 5 (20,40)\20X20S5 - IS MISSING(1)[28])(khung),</w:t>
                  </w:r>
                </w:p>
                <w:p w14:paraId="6CD7575C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29( C:\THUVIENSOLIDWORKS\ALUMINUM FRAMES25102020\SERI 5 (20,40)\20X20S5 - IS MISSING(1)[9])(khung),</w:t>
                  </w:r>
                </w:p>
                <w:p w14:paraId="4263D527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30( C:\THUVIENSOLIDWORKS\ALUMINUM FRAMES25102020\SERI 5 (20,40)\20X20S5 - IS MISSING(1)[27])(khung),</w:t>
                  </w:r>
                </w:p>
                <w:p w14:paraId="6E03897F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31( C:\THUVIENSOLIDWORKS\ALUMINUM FRAMES25102020\SERI 5 (20,40)\20X20S5 - IS MISSING(1)[38])(khung),</w:t>
                  </w:r>
                </w:p>
                <w:p w14:paraId="69E6DF37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32( C:\THUVIENSOLIDWORKS\ALUMINUM FRAMES25102020\SERI 5 (20,40)\20X20S5 - IS MISSING(1)[19])(khung),</w:t>
                  </w:r>
                </w:p>
                <w:p w14:paraId="6D9D98EE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33( C:\THUVIENSOLIDWORKS\ALUMINUM FRAMES25102020\SERI 5 (20,40)\20X20S5 - IS MISSING(1)[32])(khung),</w:t>
                  </w:r>
                </w:p>
                <w:p w14:paraId="0515FBC1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34( C:\THUVIENSOLIDWORKS\ALUMINUM FRAMES25102020\SERI 5 (20,40)\20X20S5 - IS MISSING(1)[45])(khung),</w:t>
                  </w:r>
                </w:p>
                <w:p w14:paraId="17BB5E3A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35( C:\THUVIENSOLIDWORKS\ALUMINUM FRAMES25102020\SERI 5 (20,40)\20X20S5 - IS MISSING(1)[24])(khung),</w:t>
                  </w:r>
                </w:p>
                <w:p w14:paraId="36DA7330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lastRenderedPageBreak/>
                    <w:t>SolidBody 36( C:\THUVIENSOLIDWORKS\ALUMINUM FRAMES25102020\SERI 5 (20,40)\20X20S5 - IS MISSING(1)[35])(khung),</w:t>
                  </w:r>
                </w:p>
                <w:p w14:paraId="569F75B6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37( C:\THUVIENSOLIDWORKS\ALUMINUM FRAMES25102020\SERI 5 (20,40)\20X20S5 - IS MISSING(1)[17])(khung),</w:t>
                  </w:r>
                </w:p>
                <w:p w14:paraId="74CD4A5B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38( C:\THUVIENSOLIDWORKS\ALUMINUM FRAMES25102020\SERI 5 (20,40)\20X20S5 - IS MISSING(1)[34])(khung),</w:t>
                  </w:r>
                </w:p>
                <w:p w14:paraId="5F3DB5BF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39( C:\THUVIENSOLIDWORKS\ALUMINUM FRAMES25102020\SERI 5 (20,40)\20X20S5 - IS MISSING(1)[41])(khung),</w:t>
                  </w:r>
                </w:p>
                <w:p w14:paraId="56928676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40( C:\THUVIENSOLIDWORKS\ALUMINUM FRAMES25102020\SERI 5 (20,40)\20X20S5 - IS MISSING(1)[4])(khung),</w:t>
                  </w:r>
                </w:p>
                <w:p w14:paraId="1C8B3963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41( C:\THUVIENSOLIDWORKS\ALUMINUM FRAMES25102020\SERI 5 (20,40)\20X20S5 - IS MISSING(1)[13])(khung),</w:t>
                  </w:r>
                </w:p>
                <w:p w14:paraId="4C10040E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42( C:\THUVIENSOLIDWORKS\ALUMINUM FRAMES25102020\SERI 5 (20,40)\20X20S5 - IS MISSING(1)[30])(khung),</w:t>
                  </w:r>
                </w:p>
                <w:p w14:paraId="2F0BA408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43( C:\THUVIENSOLIDWORKS\ALUMINUM FRAMES25102020\SERI 5 (20,40)\20X20S5 - IS MISSING(1)[33])(khung),</w:t>
                  </w:r>
                </w:p>
                <w:p w14:paraId="1FE8029A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44( C:\THUVIENSOLIDWORKS\ALUMINUM FRAMES25102020\SERI 5 (20,40)\20X20S5 - IS MISSING(1)[18])(khung),</w:t>
                  </w:r>
                </w:p>
                <w:p w14:paraId="1BB9F8DD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45( C:\THUVIENSOLIDWORKS\ALUMINUM FRAMES25102020\SERI 5 (20,40)\20X20S5 - IS MISSING(1)[20])(khung),</w:t>
                  </w:r>
                </w:p>
                <w:p w14:paraId="65885A9E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46( C:\THUVIENSOLIDWORKS\ALUMINUM FRAMES25102020\SERI 5 (20,40)\20X20S5 - IS MISSING(1)[29])(khung),</w:t>
                  </w:r>
                </w:p>
                <w:p w14:paraId="0644B1D2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47( C:\THUVIENSOLIDWORKS\ALUMINUM FRAMES25102020\SERI 5 (20,40)\20X20S5 - IS MISSING(1)[14])(khung),</w:t>
                  </w:r>
                </w:p>
                <w:p w14:paraId="39FA4B76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lastRenderedPageBreak/>
                    <w:t>SolidBody 48( C:\THUVIENSOLIDWORKS\ALUMINUM FRAMES25102020\SERI 5 (20,40)\20X20S5 - IS MISSING(1)[39])(khung),</w:t>
                  </w:r>
                </w:p>
                <w:p w14:paraId="5882EF55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49( C:\THUVIENSOLIDWORKS\ALUMINUM FRAMES25102020\SERI 5 (20,40)\20X20S5 - IS MISSING(1)[15])(khung),</w:t>
                  </w:r>
                </w:p>
                <w:p w14:paraId="3C29104C" w14:textId="77777777" w:rsidR="000B105A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50( C:\THUVIENSOLIDWORKS\ALUMINUM FRAMES25102020\SERI 5 (20,40)\20X20S5 - IS MISSING(1)[1])(khung),</w:t>
                  </w:r>
                </w:p>
                <w:p w14:paraId="210B204A" w14:textId="094423BD" w:rsidR="00E80CD9" w:rsidRPr="00577134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51( C:\THUVIENSOLIDWORKS\ALUMINUM FRAMES25102020\SERI 5 (20,40)\20X20S5 - IS MISSING(1)[51])(khung)</w:t>
                  </w:r>
                </w:p>
              </w:tc>
            </w:tr>
            <w:tr w:rsidR="00E80CD9" w:rsidRPr="000841BF" w14:paraId="1C6AA20F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1E396F2C" w14:textId="74AD3955" w:rsidR="00E80CD9" w:rsidRPr="000841BF" w:rsidRDefault="000B105A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lastRenderedPageBreak/>
                    <w:t>Curve Data:N/A</w:t>
                  </w:r>
                </w:p>
              </w:tc>
            </w:tr>
          </w:tbl>
          <w:p w14:paraId="35CFDBD5" w14:textId="6602D418" w:rsidR="00E80CD9" w:rsidRDefault="00E80CD9" w:rsidP="000A7C6B"/>
        </w:tc>
      </w:tr>
      <w:bookmarkEnd w:id="8"/>
      <w:bookmarkEnd w:id="9"/>
      <w:bookmarkEnd w:id="10"/>
    </w:tbl>
    <w:p w14:paraId="37CC6D49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747C7437" w14:textId="77777777" w:rsidTr="00452CBC">
        <w:tc>
          <w:tcPr>
            <w:tcW w:w="11016" w:type="dxa"/>
          </w:tcPr>
          <w:p w14:paraId="38896323" w14:textId="3DFD4404" w:rsidR="005273D5" w:rsidRPr="00AF1A58" w:rsidRDefault="000B105A" w:rsidP="000A7C6B">
            <w:pPr>
              <w:pStyle w:val="Heading1"/>
              <w:rPr>
                <w:b w:val="0"/>
                <w:bCs w:val="0"/>
              </w:rPr>
            </w:pPr>
            <w:bookmarkStart w:id="12" w:name="_Toc186926533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0B105A" w14:paraId="17BBFEBE" w14:textId="77777777" w:rsidTr="0087158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09AD097D" w14:textId="1D3F26AC" w:rsidR="000B105A" w:rsidRPr="004E282D" w:rsidRDefault="000B105A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E51B6BC" w14:textId="2081DA7C" w:rsidR="000B105A" w:rsidRPr="004E282D" w:rsidRDefault="000B105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299A18F4" w14:textId="288C44E2" w:rsidR="000B105A" w:rsidRPr="004E282D" w:rsidRDefault="000B105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0B105A" w14:paraId="5C17F1AF" w14:textId="77777777" w:rsidTr="00A678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2228780C" w14:textId="064200EC" w:rsidR="000B105A" w:rsidRPr="00AD5FBA" w:rsidRDefault="000B105A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0592209B" w14:textId="499B9CCE" w:rsidR="000B105A" w:rsidRPr="006208CB" w:rsidRDefault="000B105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71DB6BCA" wp14:editId="6B46AAA3">
                        <wp:extent cx="1772285" cy="957580"/>
                        <wp:effectExtent l="0" t="0" r="0" b="0"/>
                        <wp:docPr id="179596164" name="Picture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9596164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575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0B105A" w14:paraId="452A354F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18912AE" w14:textId="1F3C597B" w:rsidR="000B105A" w:rsidRPr="00BE6656" w:rsidRDefault="000B105A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29E7CE4" w14:textId="6941932E" w:rsidR="000B105A" w:rsidRPr="00154A1A" w:rsidRDefault="000B105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 Joint(s)</w:t>
                        </w:r>
                      </w:p>
                    </w:tc>
                  </w:tr>
                  <w:tr w:rsidR="000B105A" w14:paraId="0EBD210C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DD4C33B" w14:textId="08A994E4" w:rsidR="000B105A" w:rsidRDefault="000B105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652BA2C" w14:textId="6CC1A5E6" w:rsidR="000B105A" w:rsidRDefault="000B105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4B6E2896" w14:textId="77777777" w:rsidR="000B105A" w:rsidRPr="004C6DEB" w:rsidRDefault="000B105A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2BD466D9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0B105A" w14:paraId="45B04729" w14:textId="77777777" w:rsidTr="002C789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0E7A6867" w14:textId="60D15B30" w:rsidR="000B105A" w:rsidRPr="004E282D" w:rsidRDefault="000B105A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0903FB88" w14:textId="696AAF98" w:rsidR="000B105A" w:rsidRPr="004E282D" w:rsidRDefault="000B105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93DDF67" w14:textId="5D358E95" w:rsidR="000B105A" w:rsidRPr="004E282D" w:rsidRDefault="000B105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0B105A" w14:paraId="78377F08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14:paraId="16A6DA72" w14:textId="5A675451" w:rsidR="000B105A" w:rsidRPr="00F42DD1" w:rsidRDefault="000B105A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14:paraId="1A170622" w14:textId="3DDDFBBD" w:rsidR="000B105A" w:rsidRPr="006208CB" w:rsidRDefault="000B105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080F5EBA" wp14:editId="6E05B03B">
                        <wp:extent cx="1907540" cy="1030605"/>
                        <wp:effectExtent l="0" t="0" r="0" b="0"/>
                        <wp:docPr id="1759541081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59541081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30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0B105A" w14:paraId="3FCC185E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89D3C05" w14:textId="74F2E7A1" w:rsidR="000B105A" w:rsidRPr="00BE6656" w:rsidRDefault="000B105A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31460A4" w14:textId="25ACFE21" w:rsidR="000B105A" w:rsidRPr="00B77EA3" w:rsidRDefault="000B105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5 Beam (s)</w:t>
                        </w:r>
                      </w:p>
                    </w:tc>
                  </w:tr>
                  <w:tr w:rsidR="000B105A" w14:paraId="6FF4F85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A2BDD4A" w14:textId="23E746CB" w:rsidR="000B105A" w:rsidRDefault="000B105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FD52B90" w14:textId="7A93ADE3" w:rsidR="000B105A" w:rsidRDefault="000B105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Edge&lt; 1 &gt;</w:t>
                        </w:r>
                      </w:p>
                    </w:tc>
                  </w:tr>
                  <w:tr w:rsidR="000B105A" w14:paraId="7E2C226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15CDDDD" w14:textId="7E3014E4" w:rsidR="000B105A" w:rsidRDefault="000B105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2B829E5" w14:textId="159E6272" w:rsidR="000B105A" w:rsidRDefault="000B105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0B105A" w14:paraId="1A146248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0CD6EBC" w14:textId="1B0B2964" w:rsidR="000B105A" w:rsidRDefault="000B105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41DE62E" w14:textId="163FB4E0" w:rsidR="000B105A" w:rsidRDefault="000B105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-60 N</w:t>
                        </w:r>
                      </w:p>
                    </w:tc>
                  </w:tr>
                  <w:tr w:rsidR="000B105A" w14:paraId="247BDBA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30C2A68" w14:textId="3EA73279" w:rsidR="000B105A" w:rsidRDefault="000B105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4C3BECF" w14:textId="2F480F65" w:rsidR="000B105A" w:rsidRDefault="000B105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--- N.m</w:t>
                        </w:r>
                      </w:p>
                    </w:tc>
                  </w:tr>
                </w:tbl>
                <w:p w14:paraId="1003AE04" w14:textId="77777777" w:rsidR="000B105A" w:rsidRDefault="000B105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0B105A" w14:paraId="3CCB2CD0" w14:textId="77777777" w:rsidTr="00BB7C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04851E8E" w14:textId="1C5828BD" w:rsidR="000B105A" w:rsidRPr="00F42DD1" w:rsidRDefault="000B105A" w:rsidP="00BB7C37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Force-12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01F1ED6E" w14:textId="68AD71C4" w:rsidR="000B105A" w:rsidRPr="006208CB" w:rsidRDefault="000B105A" w:rsidP="00BB7C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60F26B21" wp14:editId="3773BC25">
                        <wp:extent cx="1907540" cy="1030605"/>
                        <wp:effectExtent l="0" t="0" r="0" b="0"/>
                        <wp:docPr id="885453365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5453365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30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0B105A" w14:paraId="381AE95F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92E3F25" w14:textId="6D4C3FE0" w:rsidR="000B105A" w:rsidRPr="00BE6656" w:rsidRDefault="000B105A" w:rsidP="00BB7C37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E395266" w14:textId="213B5BC7" w:rsidR="000B105A" w:rsidRPr="00B77EA3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 Beam (s)</w:t>
                        </w:r>
                      </w:p>
                    </w:tc>
                  </w:tr>
                  <w:tr w:rsidR="000B105A" w14:paraId="5BEFE3C5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1BA6F87" w14:textId="1D01D7FB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8555021" w14:textId="6AC782BC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Edge&lt; 1 &gt;</w:t>
                        </w:r>
                      </w:p>
                    </w:tc>
                  </w:tr>
                  <w:tr w:rsidR="000B105A" w14:paraId="65FC5459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84F9C18" w14:textId="1C3CB67F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1243B1C" w14:textId="6031F51C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0B105A" w14:paraId="17A1A205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BF71E16" w14:textId="2ED15157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249E34B" w14:textId="2F2A40F0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-70 N</w:t>
                        </w:r>
                      </w:p>
                    </w:tc>
                  </w:tr>
                  <w:tr w:rsidR="000B105A" w14:paraId="32DA8535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C1B03DB" w14:textId="04351FD8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36FCB64" w14:textId="05134FEE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--- N.m</w:t>
                        </w:r>
                      </w:p>
                    </w:tc>
                  </w:tr>
                </w:tbl>
                <w:p w14:paraId="7B77C4F0" w14:textId="77777777" w:rsidR="000B105A" w:rsidRDefault="000B105A" w:rsidP="00BB7C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0B105A" w14:paraId="4751EE75" w14:textId="77777777" w:rsidTr="00BB7C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59830AB1" w14:textId="55D93235" w:rsidR="000B105A" w:rsidRPr="00F42DD1" w:rsidRDefault="000B105A" w:rsidP="00BB7C37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Force-13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133E0E0E" w14:textId="7E5BCE4F" w:rsidR="000B105A" w:rsidRPr="006208CB" w:rsidRDefault="000B105A" w:rsidP="00BB7C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2306A988" wp14:editId="3CF25355">
                        <wp:extent cx="1907540" cy="1030605"/>
                        <wp:effectExtent l="0" t="0" r="0" b="0"/>
                        <wp:docPr id="1931615684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31615684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30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0B105A" w14:paraId="2821368B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EADFC30" w14:textId="30CD96CF" w:rsidR="000B105A" w:rsidRPr="00BE6656" w:rsidRDefault="000B105A" w:rsidP="00BB7C37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3B093C2" w14:textId="5A1F59BD" w:rsidR="000B105A" w:rsidRPr="00B77EA3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10 Beam (s)</w:t>
                        </w:r>
                      </w:p>
                    </w:tc>
                  </w:tr>
                  <w:tr w:rsidR="000B105A" w14:paraId="18375946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F9A13F3" w14:textId="1E6887A2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4FC257F" w14:textId="2B2803FB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Edge&lt; 1 &gt;</w:t>
                        </w:r>
                      </w:p>
                    </w:tc>
                  </w:tr>
                  <w:tr w:rsidR="000B105A" w14:paraId="1139DF75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AFD5298" w14:textId="743E4AAA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3564FA3" w14:textId="14C360AF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0B105A" w14:paraId="6363C576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DECC7F5" w14:textId="059B1CB5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FBFFD42" w14:textId="2AA90141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-20 N</w:t>
                        </w:r>
                      </w:p>
                    </w:tc>
                  </w:tr>
                  <w:tr w:rsidR="000B105A" w14:paraId="0F22A11A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D8DC53B" w14:textId="3E8B292E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2D421D4" w14:textId="7BB78F2B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--- N.m</w:t>
                        </w:r>
                      </w:p>
                    </w:tc>
                  </w:tr>
                </w:tbl>
                <w:p w14:paraId="1D364DC3" w14:textId="77777777" w:rsidR="000B105A" w:rsidRDefault="000B105A" w:rsidP="00BB7C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0B105A" w14:paraId="606464BE" w14:textId="77777777" w:rsidTr="00BB7C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2D35D652" w14:textId="29258D79" w:rsidR="000B105A" w:rsidRPr="00F42DD1" w:rsidRDefault="000B105A" w:rsidP="00BB7C37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Force-14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056BDD23" w14:textId="53417465" w:rsidR="000B105A" w:rsidRPr="006208CB" w:rsidRDefault="000B105A" w:rsidP="00BB7C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111B15BE" wp14:editId="42A7DDBC">
                        <wp:extent cx="1907540" cy="1030605"/>
                        <wp:effectExtent l="0" t="0" r="0" b="0"/>
                        <wp:docPr id="1318305682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18305682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30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0B105A" w14:paraId="775E9F93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60F36EC" w14:textId="0A475063" w:rsidR="000B105A" w:rsidRPr="00BE6656" w:rsidRDefault="000B105A" w:rsidP="00BB7C37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0BABFD8" w14:textId="6CE39F48" w:rsidR="000B105A" w:rsidRPr="00B77EA3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 Beam (s)</w:t>
                        </w:r>
                      </w:p>
                    </w:tc>
                  </w:tr>
                  <w:tr w:rsidR="000B105A" w14:paraId="49FCCB36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BE2F2B4" w14:textId="020CB089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C85899B" w14:textId="3BDD2A0C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Edge&lt; 1 &gt;</w:t>
                        </w:r>
                      </w:p>
                    </w:tc>
                  </w:tr>
                  <w:tr w:rsidR="000B105A" w14:paraId="06D14214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2E2C0E2" w14:textId="24E0B536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00E7CA9" w14:textId="5B949815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0B105A" w14:paraId="3B438225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500D896" w14:textId="27E49F82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C81D134" w14:textId="08C7FE72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-2 N</w:t>
                        </w:r>
                      </w:p>
                    </w:tc>
                  </w:tr>
                  <w:tr w:rsidR="000B105A" w14:paraId="5280A080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EF2D6AA" w14:textId="2B9A372D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521F354" w14:textId="564389AB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--- N.m</w:t>
                        </w:r>
                      </w:p>
                    </w:tc>
                  </w:tr>
                </w:tbl>
                <w:p w14:paraId="041CD001" w14:textId="77777777" w:rsidR="000B105A" w:rsidRDefault="000B105A" w:rsidP="00BB7C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0B105A" w14:paraId="292C4646" w14:textId="77777777" w:rsidTr="00BB7C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0679B793" w14:textId="006F0574" w:rsidR="000B105A" w:rsidRPr="00F42DD1" w:rsidRDefault="000B105A" w:rsidP="00BB7C37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Force-15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0684411F" w14:textId="06742693" w:rsidR="000B105A" w:rsidRPr="006208CB" w:rsidRDefault="000B105A" w:rsidP="00BB7C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30F88116" wp14:editId="0F04B531">
                        <wp:extent cx="1907540" cy="1030605"/>
                        <wp:effectExtent l="0" t="0" r="0" b="0"/>
                        <wp:docPr id="905463402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5463402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30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0B105A" w14:paraId="24040F69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AC2F704" w14:textId="785ABB1B" w:rsidR="000B105A" w:rsidRPr="00BE6656" w:rsidRDefault="000B105A" w:rsidP="00BB7C37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48B0322" w14:textId="4BC90606" w:rsidR="000B105A" w:rsidRPr="00B77EA3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 Beam (s)</w:t>
                        </w:r>
                      </w:p>
                    </w:tc>
                  </w:tr>
                  <w:tr w:rsidR="000B105A" w14:paraId="7A53788B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E0C5C66" w14:textId="6F447876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B417C89" w14:textId="30CE2C65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Edge&lt; 1 &gt;</w:t>
                        </w:r>
                      </w:p>
                    </w:tc>
                  </w:tr>
                  <w:tr w:rsidR="000B105A" w14:paraId="1DBC7900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5B790CF" w14:textId="627AAF38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E3B230C" w14:textId="17A0D65B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0B105A" w14:paraId="775E2A0F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10CA782" w14:textId="7280707D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D830B88" w14:textId="4468731B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-2 N</w:t>
                        </w:r>
                      </w:p>
                    </w:tc>
                  </w:tr>
                  <w:tr w:rsidR="000B105A" w14:paraId="0DE4AF26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6C6BBFD" w14:textId="19200D57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12685B8" w14:textId="7DAC6F7C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--- N.m</w:t>
                        </w:r>
                      </w:p>
                    </w:tc>
                  </w:tr>
                </w:tbl>
                <w:p w14:paraId="4AD003BD" w14:textId="77777777" w:rsidR="000B105A" w:rsidRDefault="000B105A" w:rsidP="00BB7C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0B105A" w14:paraId="7CAA350F" w14:textId="77777777" w:rsidTr="00BB7C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2290B264" w14:textId="6FE15E22" w:rsidR="000B105A" w:rsidRPr="00F42DD1" w:rsidRDefault="000B105A" w:rsidP="00BB7C37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lastRenderedPageBreak/>
                    <w:t>Force-16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24185A55" w14:textId="177A12D4" w:rsidR="000B105A" w:rsidRPr="006208CB" w:rsidRDefault="000B105A" w:rsidP="00BB7C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41311560" wp14:editId="12D1A070">
                        <wp:extent cx="1907540" cy="1030605"/>
                        <wp:effectExtent l="0" t="0" r="0" b="0"/>
                        <wp:docPr id="1290391567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90391567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30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0B105A" w14:paraId="54B01E0B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54E249A" w14:textId="29DDA814" w:rsidR="000B105A" w:rsidRPr="00BE6656" w:rsidRDefault="000B105A" w:rsidP="00BB7C37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1DF0ADA" w14:textId="3785CDA0" w:rsidR="000B105A" w:rsidRPr="00B77EA3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 Beam (s)</w:t>
                        </w:r>
                      </w:p>
                    </w:tc>
                  </w:tr>
                  <w:tr w:rsidR="000B105A" w14:paraId="691B3B66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7674468" w14:textId="54C2AB98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FB836CD" w14:textId="4B3DC381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Edge&lt; 1 &gt;</w:t>
                        </w:r>
                      </w:p>
                    </w:tc>
                  </w:tr>
                  <w:tr w:rsidR="000B105A" w14:paraId="3A23CC97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4811D39" w14:textId="0A6C80D2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84AD6EC" w14:textId="7F96A218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0B105A" w14:paraId="2CF982BB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36A2C25" w14:textId="7B1911D4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B2C4901" w14:textId="0BCDE050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-80 N</w:t>
                        </w:r>
                      </w:p>
                    </w:tc>
                  </w:tr>
                  <w:tr w:rsidR="000B105A" w14:paraId="280AC6FF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657D662" w14:textId="4080E380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2C844F9" w14:textId="2BA48E8D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--- N.m</w:t>
                        </w:r>
                      </w:p>
                    </w:tc>
                  </w:tr>
                </w:tbl>
                <w:p w14:paraId="037D6577" w14:textId="77777777" w:rsidR="000B105A" w:rsidRDefault="000B105A" w:rsidP="00BB7C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0B105A" w14:paraId="48DC5B78" w14:textId="77777777" w:rsidTr="00BB7C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28C26E72" w14:textId="32BEBAFD" w:rsidR="000B105A" w:rsidRPr="00F42DD1" w:rsidRDefault="000B105A" w:rsidP="00BB7C37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Force-17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4613D7C4" w14:textId="1F62CA8F" w:rsidR="000B105A" w:rsidRPr="006208CB" w:rsidRDefault="000B105A" w:rsidP="00BB7C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2C01872C" wp14:editId="2BEF3504">
                        <wp:extent cx="1907540" cy="1030605"/>
                        <wp:effectExtent l="0" t="0" r="0" b="0"/>
                        <wp:docPr id="296038878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6038878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30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0B105A" w14:paraId="6E96195F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2495791" w14:textId="5C55BE4F" w:rsidR="000B105A" w:rsidRPr="00BE6656" w:rsidRDefault="000B105A" w:rsidP="00BB7C37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2B11597" w14:textId="6072D57B" w:rsidR="000B105A" w:rsidRPr="00B77EA3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 Beam (s)</w:t>
                        </w:r>
                      </w:p>
                    </w:tc>
                  </w:tr>
                  <w:tr w:rsidR="000B105A" w14:paraId="4E623B1F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4E2000A" w14:textId="2982FB84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D284EC2" w14:textId="20F7B5F8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Edge&lt; 1 &gt;</w:t>
                        </w:r>
                      </w:p>
                    </w:tc>
                  </w:tr>
                  <w:tr w:rsidR="000B105A" w14:paraId="1615C46F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4BBBEFA" w14:textId="5C1DA4C6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19A4355" w14:textId="78472C16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0B105A" w14:paraId="195BF754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4510914" w14:textId="782C00CB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3D62527" w14:textId="4B275D30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-2 N</w:t>
                        </w:r>
                      </w:p>
                    </w:tc>
                  </w:tr>
                  <w:tr w:rsidR="000B105A" w14:paraId="4CDB8B23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A644B2F" w14:textId="1D75AA5D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4A519CD" w14:textId="461573CC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--- N.m</w:t>
                        </w:r>
                      </w:p>
                    </w:tc>
                  </w:tr>
                </w:tbl>
                <w:p w14:paraId="0F58485A" w14:textId="77777777" w:rsidR="000B105A" w:rsidRDefault="000B105A" w:rsidP="00BB7C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0B105A" w14:paraId="5BEAB5A1" w14:textId="77777777" w:rsidTr="00BB7C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48ADDBF7" w14:textId="15BCC445" w:rsidR="000B105A" w:rsidRPr="00F42DD1" w:rsidRDefault="000B105A" w:rsidP="00BB7C37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Force-18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50DC769C" w14:textId="29909BE2" w:rsidR="000B105A" w:rsidRPr="006208CB" w:rsidRDefault="000B105A" w:rsidP="00BB7C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2BB8F9C1" wp14:editId="4BC050F9">
                        <wp:extent cx="1907540" cy="1030605"/>
                        <wp:effectExtent l="0" t="0" r="0" b="0"/>
                        <wp:docPr id="30237632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2376322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30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0B105A" w14:paraId="2D9565A0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4BF1D62" w14:textId="4986C87A" w:rsidR="000B105A" w:rsidRPr="00BE6656" w:rsidRDefault="000B105A" w:rsidP="00BB7C37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2D702DC" w14:textId="52C5BACC" w:rsidR="000B105A" w:rsidRPr="00B77EA3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 Beam (s)</w:t>
                        </w:r>
                      </w:p>
                    </w:tc>
                  </w:tr>
                  <w:tr w:rsidR="000B105A" w14:paraId="15E8A525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1A8FCD5" w14:textId="19143697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AF86287" w14:textId="377EF089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Edge&lt; 1 &gt;</w:t>
                        </w:r>
                      </w:p>
                    </w:tc>
                  </w:tr>
                  <w:tr w:rsidR="000B105A" w14:paraId="790873F1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1E1DA66" w14:textId="5454D5D7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084283C" w14:textId="559C8B85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0B105A" w14:paraId="47643A3F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B454CEA" w14:textId="6B1B64D1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CA4552A" w14:textId="14F78F47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-2 N</w:t>
                        </w:r>
                      </w:p>
                    </w:tc>
                  </w:tr>
                  <w:tr w:rsidR="000B105A" w14:paraId="1807C99D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0A18856" w14:textId="7DCE48A6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FF7FF3D" w14:textId="6DC6067B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--- N.m</w:t>
                        </w:r>
                      </w:p>
                    </w:tc>
                  </w:tr>
                </w:tbl>
                <w:p w14:paraId="57686B56" w14:textId="77777777" w:rsidR="000B105A" w:rsidRDefault="000B105A" w:rsidP="00BB7C3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0B105A" w14:paraId="1F4D8701" w14:textId="77777777" w:rsidTr="00BB7C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5646D733" w14:textId="7C2A09F8" w:rsidR="000B105A" w:rsidRPr="00F42DD1" w:rsidRDefault="000B105A" w:rsidP="00BB7C37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Gravity-1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76BAA713" w14:textId="16D64EE7" w:rsidR="000B105A" w:rsidRPr="006208CB" w:rsidRDefault="000B105A" w:rsidP="00BB7C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369DC3CB" wp14:editId="0E4A197C">
                        <wp:extent cx="1907540" cy="1030605"/>
                        <wp:effectExtent l="0" t="0" r="0" b="0"/>
                        <wp:docPr id="48771448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7714483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30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0B105A" w14:paraId="1BADDF7E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1A88527" w14:textId="4F49270D" w:rsidR="000B105A" w:rsidRPr="00BE6656" w:rsidRDefault="000B105A" w:rsidP="00BB7C37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9090FBE" w14:textId="446BEBA6" w:rsidR="000B105A" w:rsidRPr="00B77EA3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Top Plane</w:t>
                        </w:r>
                      </w:p>
                    </w:tc>
                  </w:tr>
                  <w:tr w:rsidR="000B105A" w14:paraId="38072AFA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4FBC153" w14:textId="06087D29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9345756" w14:textId="0EB63430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  0 -9.81</w:t>
                        </w:r>
                      </w:p>
                    </w:tc>
                  </w:tr>
                  <w:tr w:rsidR="000B105A" w14:paraId="09A2A851" w14:textId="77777777" w:rsidTr="00BB7C3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3A496D9" w14:textId="401FCF8B" w:rsidR="000B105A" w:rsidRDefault="000B105A" w:rsidP="00BB7C3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C3BB52F" w14:textId="1F69D01B" w:rsidR="000B105A" w:rsidRDefault="000B105A" w:rsidP="00BB7C3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m/s^2</w:t>
                        </w:r>
                      </w:p>
                    </w:tc>
                  </w:tr>
                </w:tbl>
                <w:p w14:paraId="786394B9" w14:textId="77777777" w:rsidR="000B105A" w:rsidRDefault="000B105A" w:rsidP="00BB7C3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311101BD" w14:textId="769BC3A4" w:rsidR="005273D5" w:rsidRDefault="005273D5" w:rsidP="000A7C6B">
            <w:pPr>
              <w:rPr>
                <w:rStyle w:val="Strong"/>
              </w:rPr>
            </w:pPr>
          </w:p>
        </w:tc>
      </w:tr>
    </w:tbl>
    <w:p w14:paraId="658369E6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36B7B6B0" w14:textId="77777777" w:rsidTr="005B3D16">
        <w:tc>
          <w:tcPr>
            <w:tcW w:w="11016" w:type="dxa"/>
          </w:tcPr>
          <w:p w14:paraId="7D828992" w14:textId="095A410B" w:rsidR="00132707" w:rsidRDefault="00132707" w:rsidP="000A7C6B">
            <w:pPr>
              <w:pStyle w:val="Heading1"/>
            </w:pPr>
            <w:r>
              <w:br w:type="page"/>
            </w:r>
            <w:bookmarkStart w:id="13" w:name="_Toc186926534"/>
            <w:r w:rsidR="000B105A">
              <w:t>Connector Definitions</w:t>
            </w:r>
            <w:bookmarkEnd w:id="13"/>
          </w:p>
          <w:p w14:paraId="4D08423B" w14:textId="667DE636" w:rsidR="00132707" w:rsidRDefault="000B105A" w:rsidP="000A7C6B">
            <w:r>
              <w:t>No Data</w:t>
            </w:r>
          </w:p>
          <w:p w14:paraId="50E1B5C3" w14:textId="50AD610A" w:rsidR="00EF37BF" w:rsidRPr="009C0A33" w:rsidRDefault="00EF37BF" w:rsidP="000A7C6B"/>
          <w:p w14:paraId="4F9A3EC4" w14:textId="77777777" w:rsidR="000F2729" w:rsidRDefault="000F2729" w:rsidP="000A7C6B"/>
          <w:p w14:paraId="6B66C4A9" w14:textId="26709D38" w:rsidR="00E12C21" w:rsidRDefault="00E12C21" w:rsidP="000A7C6B"/>
          <w:p w14:paraId="2088AF3F" w14:textId="453C97F7" w:rsidR="00132707" w:rsidRDefault="00132707" w:rsidP="000A7C6B"/>
        </w:tc>
      </w:tr>
    </w:tbl>
    <w:p w14:paraId="40E85D9F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3F5BFC34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D5C74E1" w14:textId="21894854" w:rsidR="00104BD8" w:rsidRDefault="000B105A" w:rsidP="000A7C6B">
            <w:pPr>
              <w:pStyle w:val="Heading1"/>
            </w:pPr>
            <w:bookmarkStart w:id="14" w:name="_Toc186926535"/>
            <w:r>
              <w:t>Contact Information</w:t>
            </w:r>
            <w:bookmarkEnd w:id="14"/>
          </w:p>
          <w:p w14:paraId="4EFCA697" w14:textId="1E8B2805" w:rsidR="00104BD8" w:rsidRDefault="000B105A" w:rsidP="000A7C6B">
            <w:r>
              <w:t>No Data</w:t>
            </w:r>
          </w:p>
          <w:p w14:paraId="7067C27C" w14:textId="27E4AFFF" w:rsidR="00104BD8" w:rsidRDefault="00104BD8" w:rsidP="000A7C6B">
            <w:pPr>
              <w:rPr>
                <w:rStyle w:val="A3"/>
              </w:rPr>
            </w:pPr>
          </w:p>
          <w:p w14:paraId="579D0F2C" w14:textId="77777777" w:rsidR="00104BD8" w:rsidRDefault="00104BD8" w:rsidP="000A7C6B"/>
        </w:tc>
      </w:tr>
    </w:tbl>
    <w:p w14:paraId="46E71BF9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27C6C03F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B290B6E" w14:textId="4516773F" w:rsidR="00A61A59" w:rsidRDefault="000B105A" w:rsidP="000A7C6B">
            <w:pPr>
              <w:pStyle w:val="Heading1"/>
            </w:pPr>
            <w:bookmarkStart w:id="15" w:name="_Toc186926536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58854B2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A84AFC" w14:textId="5C284FE2" w:rsidR="00A9531D" w:rsidRDefault="000B105A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517F16" w14:textId="7C770CC0" w:rsidR="00A9531D" w:rsidRDefault="000B105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Beam Mesh</w:t>
                  </w:r>
                </w:p>
              </w:tc>
            </w:tr>
          </w:tbl>
          <w:p w14:paraId="0CA1010C" w14:textId="77777777" w:rsidR="00690657" w:rsidRDefault="00690657" w:rsidP="00690657"/>
          <w:p w14:paraId="17B1CFBA" w14:textId="3E000E32" w:rsidR="00A9531D" w:rsidRPr="00690657" w:rsidRDefault="000B105A" w:rsidP="00690657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0C64E84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7AC60C" w14:textId="3C2FF390" w:rsidR="007107BE" w:rsidRDefault="000B105A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0C8C08" w14:textId="078DEF80" w:rsidR="007107BE" w:rsidRDefault="000B105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687</w:t>
                  </w:r>
                </w:p>
              </w:tc>
            </w:tr>
            <w:tr w:rsidR="000B105A" w14:paraId="06F3637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5B9B41" w14:textId="423CC173" w:rsidR="000B105A" w:rsidRDefault="000B105A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5FE57A" w14:textId="2FD6291A" w:rsidR="000B105A" w:rsidRDefault="000B105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651</w:t>
                  </w:r>
                </w:p>
              </w:tc>
            </w:tr>
            <w:tr w:rsidR="000B105A" w14:paraId="0E7DA82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A45DEF0" w14:textId="05A90610" w:rsidR="000B105A" w:rsidRDefault="000B105A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865BD5" w14:textId="405A4D22" w:rsidR="000B105A" w:rsidRDefault="000B105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00:00:05</w:t>
                  </w:r>
                </w:p>
              </w:tc>
            </w:tr>
            <w:tr w:rsidR="000B105A" w14:paraId="0ABEAF3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E0DFDC" w14:textId="5054AA85" w:rsidR="000B105A" w:rsidRDefault="000B105A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F8E6E4" w14:textId="77777777" w:rsidR="000B105A" w:rsidRDefault="000B105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14:paraId="5D9E94FE" w14:textId="705A4AF0" w:rsidR="00A61A59" w:rsidRPr="00F077CB" w:rsidRDefault="00A61A59" w:rsidP="000A7C6B"/>
        </w:tc>
      </w:tr>
    </w:tbl>
    <w:p w14:paraId="0ECA00EA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5D566A7D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691C42E" w14:textId="53F93B63" w:rsidR="002C53F9" w:rsidRDefault="000B105A" w:rsidP="000A7C6B">
            <w:pPr>
              <w:pStyle w:val="Heading1"/>
            </w:pPr>
            <w:bookmarkStart w:id="16" w:name="_Toc186926537"/>
            <w:r>
              <w:t>Sensor Details</w:t>
            </w:r>
            <w:bookmarkEnd w:id="16"/>
          </w:p>
          <w:p w14:paraId="3614F70C" w14:textId="77FDD02C" w:rsidR="002C53F9" w:rsidRPr="00F077CB" w:rsidRDefault="000B105A" w:rsidP="000A7C6B">
            <w:r>
              <w:t>No Data</w:t>
            </w:r>
          </w:p>
        </w:tc>
      </w:tr>
    </w:tbl>
    <w:p w14:paraId="57402329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687FCEF4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5291CF5C" w14:textId="21DCD3B9" w:rsidR="005F5B79" w:rsidRDefault="000B105A" w:rsidP="000A7C6B">
            <w:pPr>
              <w:pStyle w:val="Heading1"/>
            </w:pPr>
            <w:bookmarkStart w:id="17" w:name="_Toc186926538"/>
            <w:r>
              <w:t>Resultant Forces</w:t>
            </w:r>
            <w:bookmarkEnd w:id="17"/>
          </w:p>
          <w:p w14:paraId="3ECCD2BD" w14:textId="0585410D" w:rsidR="005F5B79" w:rsidRPr="000B04D4" w:rsidRDefault="000B105A" w:rsidP="000A7C6B">
            <w:pPr>
              <w:pStyle w:val="Heading2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4B7BAE84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2BD8017" w14:textId="4FF000FC" w:rsidR="005F5B79" w:rsidRDefault="000B105A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AE7CD9E" w14:textId="7400F8E0" w:rsidR="005F5B79" w:rsidRDefault="000B105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9C80961" w14:textId="5CC4C801" w:rsidR="005F5B79" w:rsidRDefault="000B105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A1CA60E" w14:textId="38726EFF" w:rsidR="005F5B79" w:rsidRDefault="000B105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81B3C6E" w14:textId="43036207" w:rsidR="005F5B79" w:rsidRDefault="000B105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7EA1D87" w14:textId="32C331B6" w:rsidR="005F5B79" w:rsidRDefault="000B105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59AB3DC4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2E2DC10" w14:textId="4562ADA5" w:rsidR="005F5B79" w:rsidRPr="004D2956" w:rsidRDefault="000B105A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421310C" w14:textId="6458A2AF" w:rsidR="005F5B79" w:rsidRPr="004D2956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8636E06" w14:textId="0439C2BB" w:rsidR="005F5B79" w:rsidRPr="004D2956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980E620" w14:textId="19190C66" w:rsidR="005F5B79" w:rsidRPr="004D2956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1,239.36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1091C8A" w14:textId="73D46C00" w:rsidR="005F5B79" w:rsidRPr="004D2956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598957A" w14:textId="0556D61B" w:rsidR="005F5B79" w:rsidRPr="004D2956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1,239.36</w:t>
                  </w:r>
                </w:p>
              </w:tc>
            </w:tr>
          </w:tbl>
          <w:p w14:paraId="196D6258" w14:textId="65EC5195" w:rsidR="005F5B79" w:rsidRPr="000B04D4" w:rsidRDefault="000B105A" w:rsidP="000A7C6B">
            <w:pPr>
              <w:pStyle w:val="Heading2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25E95101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4629127" w14:textId="2121BE2D" w:rsidR="005F5B79" w:rsidRDefault="000B105A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4674E13" w14:textId="670432F4" w:rsidR="005F5B79" w:rsidRDefault="000B105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A2AFEA1" w14:textId="3081FF74" w:rsidR="005F5B79" w:rsidRDefault="000B105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E772427" w14:textId="21DE34D1" w:rsidR="005F5B79" w:rsidRDefault="000B105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BB2D8D0" w14:textId="72FD7216" w:rsidR="005F5B79" w:rsidRDefault="000B105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7348BF0" w14:textId="25CAF45F" w:rsidR="005F5B79" w:rsidRDefault="000B105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5C9B9CF8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2D54C8A" w14:textId="2689895C" w:rsidR="005F5B79" w:rsidRPr="004D2956" w:rsidRDefault="000B105A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BE5EDF3" w14:textId="2723BA2C" w:rsidR="005F5B79" w:rsidRPr="004D2956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EE65660" w14:textId="0631CFFF" w:rsidR="005F5B79" w:rsidRPr="004D2956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0.00114512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58C7C36" w14:textId="649D05F3" w:rsidR="005F5B79" w:rsidRPr="004D2956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-0.00135136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9860D91" w14:textId="000EA005" w:rsidR="005F5B79" w:rsidRPr="004D2956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0.00288701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6C34786" w14:textId="760D9615" w:rsidR="005F5B79" w:rsidRPr="004D2956" w:rsidRDefault="000B10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0.00338708</w:t>
                  </w:r>
                </w:p>
              </w:tc>
            </w:tr>
          </w:tbl>
          <w:p w14:paraId="58E1C643" w14:textId="77777777" w:rsidR="005F5B79" w:rsidRDefault="005F5B79" w:rsidP="000A7C6B"/>
        </w:tc>
      </w:tr>
      <w:tr w:rsidR="005F5B79" w14:paraId="4518D898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0A3365F3" w14:textId="77361C9B" w:rsidR="00C6072D" w:rsidRPr="000B04D4" w:rsidRDefault="000B105A" w:rsidP="00C6072D">
            <w:pPr>
              <w:pStyle w:val="Heading2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12C9016B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0DABFB1" w14:textId="44396471" w:rsidR="00C6072D" w:rsidRDefault="000B105A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2F8CDC8" w14:textId="69D2BC29" w:rsidR="00C6072D" w:rsidRDefault="000B105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DFB3B75" w14:textId="3C9B1EDA" w:rsidR="00C6072D" w:rsidRDefault="000B105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A24F47C" w14:textId="1F6108B3" w:rsidR="00C6072D" w:rsidRDefault="000B105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6C411FC" w14:textId="7924A7DE" w:rsidR="00C6072D" w:rsidRDefault="000B105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AF2E1B0" w14:textId="007A8961" w:rsidR="00C6072D" w:rsidRDefault="000B105A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4DC5BFCF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4482F9A" w14:textId="68CF0C41" w:rsidR="00C6072D" w:rsidRPr="004D2956" w:rsidRDefault="000B105A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056F699" w14:textId="54895F0A" w:rsidR="00C6072D" w:rsidRPr="004D2956" w:rsidRDefault="000B105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33F0248" w14:textId="25FB7839" w:rsidR="00C6072D" w:rsidRPr="004D2956" w:rsidRDefault="000B105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3474E8F" w14:textId="68977E76" w:rsidR="00C6072D" w:rsidRPr="004D2956" w:rsidRDefault="000B105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19DABF3" w14:textId="0E48E750" w:rsidR="00C6072D" w:rsidRPr="004D2956" w:rsidRDefault="000B105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8DA679C" w14:textId="77F4EDA1" w:rsidR="00C6072D" w:rsidRPr="004D2956" w:rsidRDefault="000B105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365C56DF" w14:textId="50493166" w:rsidR="00C6072D" w:rsidRPr="000B04D4" w:rsidRDefault="000B105A" w:rsidP="00C6072D">
            <w:pPr>
              <w:pStyle w:val="Heading2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582EE0BD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F7D675B" w14:textId="4365925F" w:rsidR="00C6072D" w:rsidRDefault="000B105A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8F2C654" w14:textId="702C029D" w:rsidR="00C6072D" w:rsidRDefault="000B105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4AF6E29" w14:textId="148DA2FD" w:rsidR="00C6072D" w:rsidRDefault="000B105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9221F72" w14:textId="4C77494C" w:rsidR="00C6072D" w:rsidRDefault="000B105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D1D1853" w14:textId="2A77C68F" w:rsidR="00C6072D" w:rsidRDefault="000B105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03B2608" w14:textId="5C3C0D61" w:rsidR="00C6072D" w:rsidRDefault="000B105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64F583D0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97098B7" w14:textId="2AAD23B9" w:rsidR="00C6072D" w:rsidRPr="004D2956" w:rsidRDefault="000B105A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F9F6718" w14:textId="636D467B" w:rsidR="00C6072D" w:rsidRPr="004D2956" w:rsidRDefault="000B105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142C98D" w14:textId="18B281E1" w:rsidR="00C6072D" w:rsidRPr="004D2956" w:rsidRDefault="000B105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A3B0B27" w14:textId="1743C4ED" w:rsidR="00C6072D" w:rsidRPr="004D2956" w:rsidRDefault="000B105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627A46C" w14:textId="50093689" w:rsidR="00C6072D" w:rsidRPr="004D2956" w:rsidRDefault="000B105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9DB8120" w14:textId="06DA3A94" w:rsidR="00C6072D" w:rsidRPr="004D2956" w:rsidRDefault="000B105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1B87D591" w14:textId="312EEA85" w:rsidR="005F5B79" w:rsidRDefault="005F5B79" w:rsidP="000A7C6B"/>
        </w:tc>
      </w:tr>
      <w:bookmarkEnd w:id="18"/>
      <w:bookmarkEnd w:id="19"/>
      <w:bookmarkEnd w:id="20"/>
    </w:tbl>
    <w:p w14:paraId="653A0C8B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67"/>
      </w:tblGrid>
      <w:tr w:rsidR="00EC2432" w14:paraId="75D20A6F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F001BB7" w14:textId="26130272" w:rsidR="00EC2432" w:rsidRDefault="000B105A" w:rsidP="000A7C6B">
            <w:pPr>
              <w:pStyle w:val="Heading1"/>
            </w:pPr>
            <w:bookmarkStart w:id="21" w:name="_Toc186926539"/>
            <w:r>
              <w:lastRenderedPageBreak/>
              <w:t>Beams</w:t>
            </w:r>
            <w:bookmarkEnd w:id="21"/>
          </w:p>
          <w:p w14:paraId="68781F2E" w14:textId="33DA89E1" w:rsidR="0050542D" w:rsidRPr="000B105A" w:rsidRDefault="000B105A" w:rsidP="000B105A">
            <w:pPr>
              <w:pStyle w:val="Heading2"/>
            </w:pPr>
            <w:r>
              <w:t>Beam Forces</w:t>
            </w:r>
          </w:p>
          <w:tbl>
            <w:tblPr>
              <w:tblStyle w:val="LightGrid-Accent11"/>
              <w:tblW w:w="5000" w:type="pct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13"/>
              <w:gridCol w:w="677"/>
              <w:gridCol w:w="972"/>
              <w:gridCol w:w="972"/>
              <w:gridCol w:w="972"/>
              <w:gridCol w:w="1352"/>
              <w:gridCol w:w="1352"/>
              <w:gridCol w:w="1195"/>
            </w:tblGrid>
            <w:tr w:rsidR="000B105A" w14:paraId="122F74D4" w14:textId="77777777" w:rsidTr="000B10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3510E10" w14:textId="15550292" w:rsidR="000B105A" w:rsidRDefault="000B105A" w:rsidP="001107DF">
                  <w:pPr>
                    <w:jc w:val="center"/>
                  </w:pPr>
                  <w:r>
                    <w:t>Beam Name</w:t>
                  </w:r>
                </w:p>
              </w:tc>
              <w:tc>
                <w:tcPr>
                  <w:tcW w:w="33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7B5F152" w14:textId="1B39B499" w:rsidR="000B105A" w:rsidRDefault="000B10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Joints</w:t>
                  </w:r>
                </w:p>
              </w:tc>
              <w:tc>
                <w:tcPr>
                  <w:tcW w:w="47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9F7BD38" w14:textId="0A323E6E" w:rsidR="000B105A" w:rsidRDefault="000B10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Axial(N)</w:t>
                  </w:r>
                </w:p>
              </w:tc>
              <w:tc>
                <w:tcPr>
                  <w:tcW w:w="47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022CC82" w14:textId="26DE84DC" w:rsidR="000B105A" w:rsidRDefault="000B10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Shear1(N)</w:t>
                  </w:r>
                </w:p>
              </w:tc>
              <w:tc>
                <w:tcPr>
                  <w:tcW w:w="47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20C75C9" w14:textId="0BF3CA13" w:rsidR="000B105A" w:rsidRDefault="000B10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Shear2(N)</w:t>
                  </w:r>
                </w:p>
              </w:tc>
              <w:tc>
                <w:tcPr>
                  <w:tcW w:w="66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30F82B4" w14:textId="5120A769" w:rsidR="000B105A" w:rsidRDefault="000B10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Moment1(N.m)</w:t>
                  </w:r>
                </w:p>
              </w:tc>
              <w:tc>
                <w:tcPr>
                  <w:tcW w:w="66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515EF55" w14:textId="1D892837" w:rsidR="000B105A" w:rsidRDefault="000B10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Moment2(N.m)</w:t>
                  </w:r>
                </w:p>
              </w:tc>
              <w:tc>
                <w:tcPr>
                  <w:tcW w:w="58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58B75B5" w14:textId="5C3926D3" w:rsidR="000B105A" w:rsidRDefault="000B10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Torque(N.m)</w:t>
                  </w:r>
                </w:p>
              </w:tc>
            </w:tr>
            <w:tr w:rsidR="000B105A" w14:paraId="5564FBA3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A194D9" w14:textId="34D59F8B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Beam-1( C:\THUVIENSOLIDWORKS\ALUMINUM FRAMES25102020\SERI 5 (20,40)\20X20S5 - IS MISSING(1)[26])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3540F4" w14:textId="02566606" w:rsidR="000B105A" w:rsidRPr="00A54E07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09C573" w14:textId="4794B571" w:rsidR="000B105A" w:rsidRPr="00A54E07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-0.779508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E8D3E0" w14:textId="2F0191E9" w:rsidR="000B105A" w:rsidRPr="00A54E07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0.00557184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14FF08" w14:textId="6A476AAA" w:rsidR="000B105A" w:rsidRPr="00A54E07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11.9601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88BAC4" w14:textId="50D3DF7D" w:rsidR="000B105A" w:rsidRPr="00A54E07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-0.448703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71910D" w14:textId="6B318F2E" w:rsidR="000B105A" w:rsidRPr="00A54E07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0.0169442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D65AC4" w14:textId="674ED091" w:rsidR="000B105A" w:rsidRPr="00A54E07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0.00060074</w:t>
                  </w:r>
                </w:p>
              </w:tc>
            </w:tr>
            <w:tr w:rsidR="000B105A" w14:paraId="2B6CE085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4BAA87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D9B8E8" w14:textId="55A44A6D" w:rsidR="000B105A" w:rsidRPr="00A54E07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97A182" w14:textId="1AC82C30" w:rsidR="000B105A" w:rsidRPr="00A54E07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0.779508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1BAA34" w14:textId="0C53F932" w:rsidR="000B105A" w:rsidRPr="00A54E07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-0.00557184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5D6CA6" w14:textId="0C8B98C8" w:rsidR="000B105A" w:rsidRPr="00A54E07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11.9416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1DFB64" w14:textId="6270EB2C" w:rsidR="000B105A" w:rsidRPr="00A54E07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0.441283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41F210" w14:textId="20FAF1DE" w:rsidR="000B105A" w:rsidRPr="00A54E07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-0.0124867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F01546" w14:textId="561DA74A" w:rsidR="000B105A" w:rsidRPr="00A54E07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-0.000600739</w:t>
                  </w:r>
                </w:p>
              </w:tc>
            </w:tr>
            <w:tr w:rsidR="000B105A" w14:paraId="4C2DDABA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778E16" w14:textId="6EB3752B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Beam-2( C:\THUVIENSOLIDWORKS\ALUMINUM FRAMES25102020\SERI 5 (20,40)\20X20S5 - IS MISSING(1)[44])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92CFC2" w14:textId="75A2DD5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3949A7" w14:textId="04115F7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CB4F08" w14:textId="2987450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-1.59872e-13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A3A4B2" w14:textId="456EC76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-1.87433e-08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F222BF" w14:textId="45E468F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1.8074e-11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2BE150" w14:textId="669B046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-4.52305e-13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6F9181" w14:textId="640499E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-1.02037e-11</w:t>
                  </w:r>
                </w:p>
              </w:tc>
            </w:tr>
            <w:tr w:rsidR="000B105A" w14:paraId="67EB654C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ED6576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5A09D3" w14:textId="1F909BB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37D911" w14:textId="09B1A34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8F2CEE" w14:textId="7ED29E2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3.30402e-13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BB7271" w14:textId="710B496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2.22803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221392" w14:textId="590C475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-0.0557009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559C90" w14:textId="4719BAB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1.36136e-12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63EF97" w14:textId="411D87E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3.06112e-11</w:t>
                  </w:r>
                </w:p>
              </w:tc>
            </w:tr>
            <w:tr w:rsidR="000B105A" w14:paraId="4147262B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E5118B" w14:textId="55C5AC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Beam-3( C:\THUVIENSOLIDWORKS\ALUMINUM FRAMES25102020\SERI 5 (20,40)\20X20S5 - IS MISSING(1)[7])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DED50A" w14:textId="1B7640E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9FCEC8" w14:textId="22A39D9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-41.7756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CC8295" w14:textId="79E1063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-0.104464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BA6341" w14:textId="48B74DF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48.6039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7E65EB" w14:textId="3B3686D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10.2011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18AFC6" w14:textId="35DFFA5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0.0365594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1C431A" w14:textId="6C92B3D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0.0887339</w:t>
                  </w:r>
                </w:p>
              </w:tc>
            </w:tr>
            <w:tr w:rsidR="000B105A" w14:paraId="7586F7C6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BB0BD0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C0FBB6" w14:textId="530A24B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854418" w14:textId="472F194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41.9438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92116E" w14:textId="74E9BDB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0.144783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B37218" w14:textId="461FF82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48.8487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2CC0FC" w14:textId="53801F4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-10.3517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F45B37" w14:textId="753CAD3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0.050513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5C1463" w14:textId="33CE5A0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0.0887524</w:t>
                  </w:r>
                </w:p>
              </w:tc>
            </w:tr>
            <w:tr w:rsidR="000B105A" w14:paraId="2E7D03DA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09CF8A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6BB86C" w14:textId="0E60447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8EF888" w14:textId="1E2F4A1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-41.9438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E11F18" w14:textId="173B464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-0.144783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72C392" w14:textId="5803E26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-16.0211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C58897" w14:textId="2811E76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-9.75798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15C673" w14:textId="51E8488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0.0392525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6AE917" w14:textId="5732DCD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-0.0887524</w:t>
                  </w:r>
                </w:p>
              </w:tc>
            </w:tr>
            <w:tr w:rsidR="000B105A" w14:paraId="6770303C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0FAF72" w14:textId="70CF714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Beam-4( C:\THUVIENSOLIDWORKS\ALUMINUM FRAMES25102020\SERI 5 (20,40)\20X20S5 - IS MISSING(1)[31])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CA5FDD" w14:textId="6139AEA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CC64A6" w14:textId="7CEEDC5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-2.82889e-08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3DF317" w14:textId="7286F57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-3.41061e-13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A3C1CC" w14:textId="3E84327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2.27374e-13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4EA678" w14:textId="7090134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-1.27329e-11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5530FE" w14:textId="623FAEA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9.43956e-12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457397" w14:textId="401B46C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5.96252e-13</w:t>
                  </w:r>
                </w:p>
              </w:tc>
            </w:tr>
            <w:tr w:rsidR="000B105A" w14:paraId="0C213291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554E05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9F07C8" w14:textId="7178316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FA6823" w14:textId="2B0B9A0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-12.3557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79D084" w14:textId="7720CA2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1.28459e-11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4154EF" w14:textId="3FF7D1D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-2.27374e-13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642DC3" w14:textId="213A349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-8.90736e-11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3C82FA" w14:textId="51007EF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0.0557009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79BBA9" w14:textId="1B148C9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4.17402e-12</w:t>
                  </w:r>
                </w:p>
              </w:tc>
            </w:tr>
            <w:tr w:rsidR="000B105A" w14:paraId="7A4A5BA0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9183CD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7A1C33" w14:textId="7E62978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98AA5D" w14:textId="275B2C7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22.4834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CCA9D1" w14:textId="6FC5D42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-1.28473e-11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9BB6AF" w14:textId="1367DC5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2.27374e-13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BBFF83" w14:textId="127CD43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8.90594e-11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46174F" w14:textId="59E711C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-0.0557009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F91FEC" w14:textId="10A3106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-4.17402e-12</w:t>
                  </w:r>
                </w:p>
              </w:tc>
            </w:tr>
            <w:tr w:rsidR="000B105A" w14:paraId="475CEB3D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67FEF3" w14:textId="25B440FB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Beam-5( C:\THUVIENSOLIDWORKS\ALUMINUM FRAMES25102020\SERI 5 (20,40)\20X20S5 - IS MISSING(1)[10])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AC63C2" w14:textId="0F2D987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7BB4C9" w14:textId="633E679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39.3288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D35C68" w14:textId="6C19EB3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0.0121034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8CF65F" w14:textId="3960ABF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12.4983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D46644" w14:textId="4CB2E60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-3.50085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640AAF" w14:textId="06302BB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-0.160077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FA9618" w14:textId="010A88D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0.0548392</w:t>
                  </w:r>
                </w:p>
              </w:tc>
            </w:tr>
            <w:tr w:rsidR="000B105A" w14:paraId="18F6701D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53B066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A30D7F" w14:textId="0C2F724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49B62C" w14:textId="133FB1B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-1.84617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DEABB2" w14:textId="0D906C2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-0.576697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6DB34B" w14:textId="78916FF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70.7216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83FFD1" w14:textId="7E803DF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-14.1438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F9B7EA" w14:textId="18D6F57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-0.110723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114E52" w14:textId="0992C48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0.0101482</w:t>
                  </w:r>
                </w:p>
              </w:tc>
            </w:tr>
            <w:tr w:rsidR="000B105A" w14:paraId="20DBCA49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9C301E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EEB075" w14:textId="5E890AC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F4763B" w14:textId="4A709CC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1.84626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68ADD7" w14:textId="5D3ABE7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0.575355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E20D69" w14:textId="31A94B4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-37.9101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295C2B" w14:textId="46B97BD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-11.6562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C1D474" w14:textId="54CFF46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-0.162829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00697D" w14:textId="48DF76A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-0.0101481</w:t>
                  </w:r>
                </w:p>
              </w:tc>
            </w:tr>
            <w:tr w:rsidR="000B105A" w14:paraId="43145F8B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D8199D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5B629F" w14:textId="3FD77B5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E32548" w14:textId="48A4C6C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39.3288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1A2BD9" w14:textId="746A7CE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0.0121034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1104DD" w14:textId="3446CE7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-10.2108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F474BE" w14:textId="1B6B5A3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-3.88166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2F6A6D" w14:textId="00709F3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-0.15699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12A36E" w14:textId="7B97B88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-0.0565626</w:t>
                  </w:r>
                </w:p>
              </w:tc>
            </w:tr>
            <w:tr w:rsidR="000B105A" w14:paraId="6993873D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41372C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EE5320" w14:textId="068FB0F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F7B8B0" w14:textId="518504D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1.9854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74E50B" w14:textId="77188C4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-0.574135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83BE2C" w14:textId="03CA01D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71.0858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237C65" w14:textId="77B4852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14.3234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68036F" w14:textId="63659F1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0.104518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58A3DF" w14:textId="4C94C82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0.0104546</w:t>
                  </w:r>
                </w:p>
              </w:tc>
            </w:tr>
            <w:tr w:rsidR="000B105A" w14:paraId="5488B1AB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EC90A0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7526E3" w14:textId="02CFBD7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61A75C" w14:textId="76A344C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39.3287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5E468C" w14:textId="7092975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0.0121336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C51F56" w14:textId="42C561C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7.53339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4FDBBE" w14:textId="2945533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-3.89598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ADD606" w14:textId="6396D7E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-0.159637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F88164" w14:textId="2CE567C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-0.000861579</w:t>
                  </w:r>
                </w:p>
              </w:tc>
            </w:tr>
            <w:tr w:rsidR="000B105A" w14:paraId="0135ED62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73548C" w14:textId="06D141C1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Beam-6( C:\THUVIENSOLIDWORKS\ALUMINUM FRAMES25102020\SERI 5 (20,40)\20X20S5 - IS MISSING(1)[23])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7F27B2" w14:textId="24D43BE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22B147" w14:textId="7D0B5FB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25.6214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F7D3ED" w14:textId="3862E16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0.586746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89EA7D" w14:textId="446E90B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-37.4236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F58A83" w14:textId="60B2F4A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8.16564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CF99E8" w14:textId="4C6096A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-0.0442407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503CB6" w14:textId="307FE19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-0.00813493</w:t>
                  </w:r>
                </w:p>
              </w:tc>
            </w:tr>
            <w:tr w:rsidR="000B105A" w14:paraId="1DC18D2D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BA9026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38D7D2" w14:textId="34FEAA7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BC8136" w14:textId="28DF333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-23.569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B5BA13" w14:textId="15BC622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-0.586746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B0535B" w14:textId="770D58B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37.4236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7A85A1" w14:textId="56113E5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8.67498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653479" w14:textId="6E90A18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0.308277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9AEEA2" w14:textId="3D91E52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0.00813521</w:t>
                  </w:r>
                </w:p>
              </w:tc>
            </w:tr>
            <w:tr w:rsidR="000B105A" w14:paraId="12BBF55E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10F274" w14:textId="311CC36A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lastRenderedPageBreak/>
                    <w:t>Beam-7( C:\THUVIENSOLIDWORKS\ALUMINUM FRAMES25102020\SERI 5 (20,40)\20X20S5 - IS MISSING(1)[40])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32193E" w14:textId="3781902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FF35D7" w14:textId="0082F49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C15C88" w14:textId="3AED297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9.9476e-14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07CF08" w14:textId="375C2B9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-1.87353e-08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9E4909" w14:textId="660247F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2.6219e-11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64C419" w14:textId="008F49A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-1.17284e-12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C3C728" w14:textId="1408BE9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1.29707e-11</w:t>
                  </w:r>
                </w:p>
              </w:tc>
            </w:tr>
            <w:tr w:rsidR="000B105A" w14:paraId="0664E530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249629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A18009" w14:textId="2E839E0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B98448" w14:textId="0A52B10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147BAD" w14:textId="215EFF8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8.10019e-13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D95431" w14:textId="547D97E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2.22803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7FCC6A" w14:textId="713A31E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-0.0557009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D1FEF0" w14:textId="609A5CE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3.52207e-12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2DFD8D" w14:textId="1CEB54C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-3.89124e-11</w:t>
                  </w:r>
                </w:p>
              </w:tc>
            </w:tr>
            <w:tr w:rsidR="000B105A" w14:paraId="7780836F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A13752" w14:textId="1BC21539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Beam-8( C:\THUVIENSOLIDWORKS\ALUMINUM FRAMES25102020\SERI 5 (20,40)\20X20S5 - IS MISSING(1)[6])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D428D3" w14:textId="7FB4DA2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2EC693" w14:textId="5822486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13.9827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84B76B" w14:textId="3640C52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-0.113474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7D4F53" w14:textId="6DD931C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32.1021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58F99F" w14:textId="4058793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-3.46542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6D13C4" w14:textId="1D2FE51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-0.0464223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9C1939" w14:textId="517370B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0.000163954</w:t>
                  </w:r>
                </w:p>
              </w:tc>
            </w:tr>
            <w:tr w:rsidR="000B105A" w14:paraId="60B9166A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214DDF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B56677" w14:textId="54B8683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289FD9" w14:textId="4182B4E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-13.9827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891FA6" w14:textId="4E62371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0.113474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8FF8A5" w14:textId="28E74F6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31.5008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42CDDF" w14:textId="4CDE268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3.22788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E0CEA3" w14:textId="017878B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-0.0432224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6408F9" w14:textId="05BBA10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-0.000163954</w:t>
                  </w:r>
                </w:p>
              </w:tc>
            </w:tr>
            <w:tr w:rsidR="000B105A" w14:paraId="25F86471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D997A9" w14:textId="094EE295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Beam-9( C:\THUVIENSOLIDWORKS\ALUMINUM FRAMES25102020\SERI 5 (20,40)\20X20S5 - IS MISSING(1)[8])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9BE745" w14:textId="32571B8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03F05F" w14:textId="52C8337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-13.7746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296718" w14:textId="656ADD6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0.112128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64E3DB" w14:textId="4FBD9B3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31.8811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85FDC3" w14:textId="37F7F65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3.45742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64D3F7" w14:textId="3EB2BA1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-0.0438625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24986D" w14:textId="699973D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-6.78236e-05</w:t>
                  </w:r>
                </w:p>
              </w:tc>
            </w:tr>
            <w:tr w:rsidR="000B105A" w14:paraId="4F46E93A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4B635A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2F1F88" w14:textId="3EFF0D5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D961D8" w14:textId="59AFF94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13.7746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8B9993" w14:textId="4EFB12D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-0.112128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8F6ADB" w14:textId="110F0AE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31.7674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030DDB" w14:textId="0922850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-3.41193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374A2D" w14:textId="0C573FF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-0.0458397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255BFD" w14:textId="0A3D53A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6.78228e-05</w:t>
                  </w:r>
                </w:p>
              </w:tc>
            </w:tr>
            <w:tr w:rsidR="000B105A" w14:paraId="338BC6DA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1370DF" w14:textId="1E1B8DAD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Beam-10( C:\THUVIENSOLIDWORKS\ALUMINUM FRAMES25102020\SERI 5 (20,40)\20X20S5 - IS MISSING(1)[22])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DE02B8" w14:textId="2216EFF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1AFFF1" w14:textId="65002FC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25.776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D9BC1D" w14:textId="5335610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-0.585582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1245E2" w14:textId="41D7EF7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37.3433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0F9C10" w14:textId="140A31E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-8.14882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E2C4B1" w14:textId="6629089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0.0444732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A07A96" w14:textId="4F3B5FF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-0.00805162</w:t>
                  </w:r>
                </w:p>
              </w:tc>
            </w:tr>
            <w:tr w:rsidR="000B105A" w14:paraId="686D1953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75904D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2DE3D8" w14:textId="33DE9CF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8A9156" w14:textId="7E39909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-23.7238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F66F1A" w14:textId="016BF1C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0.585582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1110A3" w14:textId="252736B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-37.3433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B80F0A" w14:textId="6C6BA32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-8.65566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25B398" w14:textId="785F519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-0.307985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67BA91" w14:textId="7BC91F0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0.00805106</w:t>
                  </w:r>
                </w:p>
              </w:tc>
            </w:tr>
            <w:tr w:rsidR="000B105A" w14:paraId="1C65BB6B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A07852" w14:textId="614E8D4B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Beam-11( C:\THUVIENSOLIDWORKS\ALUMINUM FRAMES25102020\SERI 5 (20,40)\20X20S5 - IS MISSING(1)[46])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3491AC" w14:textId="1D8F5A9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C52995" w14:textId="1F929B9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D91884" w14:textId="566694D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2.77112e-13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8E3C32" w14:textId="3868D86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-1.87427e-08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A82580" w14:textId="2943525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1.94511e-11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B38973" w14:textId="16B9D84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6.25056e-13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ACD49F" w14:textId="72AAD00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7.72049e-12</w:t>
                  </w:r>
                </w:p>
              </w:tc>
            </w:tr>
            <w:tr w:rsidR="000B105A" w14:paraId="33162EEE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D11F4C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AA9CA0" w14:textId="1DFB1A7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475CD4" w14:textId="45325DF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C0D50E" w14:textId="384B51F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-4.9738e-14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BA6216" w14:textId="3C94B2B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2.22803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51C453" w14:textId="2F9920F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-0.0557009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E5984C" w14:textId="2091D78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-1.8775e-12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103D8D" w14:textId="16063A4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-2.31616e-11</w:t>
                  </w:r>
                </w:p>
              </w:tc>
            </w:tr>
            <w:tr w:rsidR="000B105A" w14:paraId="3997C41A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619AD8" w14:textId="52BA1981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Beam-12( C:\THUVIENSOLIDWORKS\ALUMINUM FRAMES25102020\SERI 5 (20,40)\20X20S5 - IS MISSING(1)[2])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7E4E33" w14:textId="48714F8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8ACC92" w14:textId="3E054DA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309.534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D6F945" w14:textId="6C7FF3E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-10.4436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25AC34" w14:textId="03BDAE2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-29.0743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4BFC17" w14:textId="1ECEED1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3.35078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12D6D9" w14:textId="036ADD9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-1.15928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C90A2B" w14:textId="35C4510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-0.00468053</w:t>
                  </w:r>
                </w:p>
              </w:tc>
            </w:tr>
            <w:tr w:rsidR="000B105A" w14:paraId="71A280FF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3CDD7C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09BEDA" w14:textId="4764A16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EBBC1E" w14:textId="7A91BB6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-305.801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9C7562" w14:textId="43CFFC7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10.4436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500A10" w14:textId="1D165B1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29.0743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9F035E" w14:textId="7DB1821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6.24375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511B37" w14:textId="1DD83BB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-2.34281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8E06A9" w14:textId="0B77BE7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0.00468053</w:t>
                  </w:r>
                </w:p>
              </w:tc>
            </w:tr>
            <w:tr w:rsidR="000B105A" w14:paraId="07F45F16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A0B22B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DFECC5" w14:textId="0BD28CB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8B108B" w14:textId="276BEAE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-80.5229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066935" w14:textId="72200EF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13.6705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FEDF62" w14:textId="52E9F7A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41.6857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CC973C" w14:textId="74CEEC9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10.1448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D28A19" w14:textId="4156CFF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-3.51125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08CEDA" w14:textId="3A752DA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0.00979608</w:t>
                  </w:r>
                </w:p>
              </w:tc>
            </w:tr>
            <w:tr w:rsidR="000B105A" w14:paraId="3EF6E9D4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FC41BE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72F2DC" w14:textId="3C64D08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DBBDC8" w14:textId="02A0D71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-308.12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0C9605" w14:textId="6F682D1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10.4436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E41B1A" w14:textId="0A97FF1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29.0743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F093C1" w14:textId="042102E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5.66226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612EC0" w14:textId="0177FAB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-2.07824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4B5B36" w14:textId="72DAA9F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0.00468053</w:t>
                  </w:r>
                </w:p>
              </w:tc>
            </w:tr>
            <w:tr w:rsidR="000B105A" w14:paraId="636455BA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FEFC7B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28D040" w14:textId="49B7D80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CA11B9" w14:textId="2CE8563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-191.141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16C452" w14:textId="68417B7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9.94066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7636A9" w14:textId="332A502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30.9125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1BC60F" w14:textId="7951024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6.59385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8A3764" w14:textId="33D0C35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-2.0103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7BE09B" w14:textId="6AE2DC4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-0.010681</w:t>
                  </w:r>
                </w:p>
              </w:tc>
            </w:tr>
            <w:tr w:rsidR="000B105A" w14:paraId="6A471D4A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F69BF9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CA9205" w14:textId="1C2ABEA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50BFAE" w14:textId="2EE0111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-84.63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D64556" w14:textId="64FD4B3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13.6705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2EC6E4" w14:textId="643B7A5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41.6857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90D9B7" w14:textId="58D10AA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-7.02966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FD26DC" w14:textId="6692D1E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2.17669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C8969F" w14:textId="298C7DD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0.00979608</w:t>
                  </w:r>
                </w:p>
              </w:tc>
            </w:tr>
            <w:tr w:rsidR="000B105A" w14:paraId="6B89314B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68C2AB" w14:textId="08864064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Beam-13( C:\THUVIENSOLIDWORKS\ALUMINUM FRAMES25102020\SERI 5 (20,40)\20X20S5 - IS MISSING(1)[11])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00EA72" w14:textId="2161034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2EE677" w14:textId="21C7E1E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39.3316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4C2EE9" w14:textId="0C31773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0.0109844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B065A8" w14:textId="60B64F5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-10.2199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389CAB" w14:textId="4D0EB3D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-3.88091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DF46A0" w14:textId="4815326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0.160084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A567BB" w14:textId="703AFB8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0.0547379</w:t>
                  </w:r>
                </w:p>
              </w:tc>
            </w:tr>
            <w:tr w:rsidR="000B105A" w14:paraId="5BA5CF57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370BDE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CF2CC6" w14:textId="21D00B5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F57BB2" w14:textId="454EC86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39.3316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975EB7" w14:textId="7A6B67D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0.0109844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19607C" w14:textId="057C95E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12.4892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972BE6" w14:textId="17907CB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-3.50242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7BC889" w14:textId="1D0C52B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0.157283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C8E92A" w14:textId="7CCEFE9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-0.0566638</w:t>
                  </w:r>
                </w:p>
              </w:tc>
            </w:tr>
            <w:tr w:rsidR="000B105A" w14:paraId="3B02C6BA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2CD439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D65059" w14:textId="2C09D03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D51E4E" w14:textId="0F8543B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-1.90792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F8641D" w14:textId="0683A1B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0.574911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2574D8" w14:textId="02E0BCD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71.0704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0040CF" w14:textId="02B903C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-14.3192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C323D5" w14:textId="0ED3DA2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0.104768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428C07" w14:textId="7065766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-0.0105188</w:t>
                  </w:r>
                </w:p>
              </w:tc>
            </w:tr>
            <w:tr w:rsidR="000B105A" w14:paraId="2081EF38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788268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2FA20D" w14:textId="7F7C87B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68B77F" w14:textId="676F123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39.3316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5456C2" w14:textId="2B1B356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0.0109844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911F3A" w14:textId="4DDD883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-10.2199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67CA3D" w14:textId="46BE815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-3.88091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C65BA7" w14:textId="1575A42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0.160084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B6F92C" w14:textId="5D273E1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0.0547379</w:t>
                  </w:r>
                </w:p>
              </w:tc>
            </w:tr>
            <w:tr w:rsidR="000B105A" w14:paraId="5887F43E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5A30D7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108159" w14:textId="4584DA1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3EF39E" w14:textId="14B0260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39.3316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14EEC2" w14:textId="44AFF42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0.0110146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1853C7" w14:textId="2D36173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7.52429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52E830" w14:textId="0F2588C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-3.89723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A24CB0" w14:textId="2DFCEE1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0.157683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64A7D8" w14:textId="5B45EFB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-0.000963064</w:t>
                  </w:r>
                </w:p>
              </w:tc>
            </w:tr>
            <w:tr w:rsidR="000B105A" w14:paraId="239C944B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365DB9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B62D70" w14:textId="250A551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FA1A7A" w14:textId="1870094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1.92649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D6664E" w14:textId="1D200D0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0.578174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1F89B7" w14:textId="719FCC0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70.7426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F30C7C" w14:textId="1A62511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14.1494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32A87F" w14:textId="48CE2D5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-0.111122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76D380" w14:textId="28ADFC6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-0.0102216</w:t>
                  </w:r>
                </w:p>
              </w:tc>
            </w:tr>
            <w:tr w:rsidR="000B105A" w14:paraId="3A5EB241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C9E0C5" w14:textId="36BE017D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Beam-14( C:\THUVIENSOLIDWORKS\A</w:t>
                  </w:r>
                  <w:r>
                    <w:rPr>
                      <w:sz w:val="20"/>
                      <w:szCs w:val="20"/>
                    </w:rPr>
                    <w:lastRenderedPageBreak/>
                    <w:t>LUMINUM FRAMES25102020\SERI 5 (20,40)\20X20S5 - IS MISSING(1)[21])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C0C77F" w14:textId="324BF03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lastRenderedPageBreak/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B247F4" w14:textId="264BB66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25.4418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7F15F0" w14:textId="41A1D61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0.567849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7957CE" w14:textId="789E815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37.4051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2A4C7A" w14:textId="73D61DF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-8.15816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C4F1F0" w14:textId="78492BC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-0.0463307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82435A" w14:textId="2A216C6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0.00629718</w:t>
                  </w:r>
                </w:p>
              </w:tc>
            </w:tr>
            <w:tr w:rsidR="000B105A" w14:paraId="750595D0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1CBA85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2C6A7D" w14:textId="5F486FA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FE2603" w14:textId="78F12BE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-23.3896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050A72" w14:textId="572DC72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-0.567849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6E8A95" w14:textId="123F2B9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-37.405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C767CC" w14:textId="1C773D2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-8.67411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E5C5B7" w14:textId="2572EFF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0.301863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DED7B1" w14:textId="456BCF6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-0.00629663</w:t>
                  </w:r>
                </w:p>
              </w:tc>
            </w:tr>
            <w:tr w:rsidR="000B105A" w14:paraId="6A1BC0A9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BE0B5B" w14:textId="28B3177A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Beam-15( C:\THUVIENSOLIDWORKS\ALUMINUM FRAMES25102020\SERI 5 (20,40)\20X20S5 - IS MISSING(1)[5])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C68544" w14:textId="799863D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F34810" w14:textId="663ACB4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41.9659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2056CB" w14:textId="7895480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-48.7071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AE8070" w14:textId="11F8D0D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0.14445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822898" w14:textId="1171A19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-0.0496483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5C3C3E" w14:textId="4F51595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-9.96092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7FD503" w14:textId="7EDCB0D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0.099638</w:t>
                  </w:r>
                </w:p>
              </w:tc>
            </w:tr>
            <w:tr w:rsidR="000B105A" w14:paraId="73CB0AEF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4740D0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8E56DC" w14:textId="7378692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A713F6" w14:textId="6D675A4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-41.7978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B57645" w14:textId="30FF56E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-48.7555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870DDB" w14:textId="4EB567D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-0.104131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2B6DC3" w14:textId="205D2BA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-0.0360436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1EBE90" w14:textId="31604DE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10.1448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81634A" w14:textId="5699858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0.0993208</w:t>
                  </w:r>
                </w:p>
              </w:tc>
            </w:tr>
            <w:tr w:rsidR="000B105A" w14:paraId="7E66C473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101E68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6B6535" w14:textId="5AA3D05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166B88" w14:textId="597BE2E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-41.9659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2832F8" w14:textId="00BCC78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16.1573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3849E1" w14:textId="6540744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-0.14445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772B43" w14:textId="74BA35B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-0.038524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C359BE" w14:textId="26AAA17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-9.83568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56B4E7" w14:textId="7B00334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-0.099638</w:t>
                  </w:r>
                </w:p>
              </w:tc>
            </w:tr>
            <w:tr w:rsidR="000B105A" w14:paraId="482682F1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BD18F2" w14:textId="3900884B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Beam-16( C:\THUVIENSOLIDWORKS\ALUMINUM FRAMES25102020\SERI 5 (20,40)\20X20S5 - IS MISSING(1)[16])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72F36D" w14:textId="647989F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F16BA7" w14:textId="25AE0DE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32.7243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BB8AFC" w14:textId="21588D4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0.673493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CFAA8F" w14:textId="5D31546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-0.00563121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CEEE97" w14:textId="4880E62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-0.00116453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A3EB00" w14:textId="140AA9C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0.360675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7B382B" w14:textId="782127C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-0.0128399</w:t>
                  </w:r>
                </w:p>
              </w:tc>
            </w:tr>
            <w:tr w:rsidR="000B105A" w14:paraId="30CCC6BE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FB8EF6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A87393" w14:textId="2B00561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6679CA" w14:textId="46F26A0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2.10712e-08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5AF460" w14:textId="5CDA233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-6.82182e-13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5DF757" w14:textId="378620A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1.02318e-12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E6B72C" w14:textId="2F9F12B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-1.27303e-11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0DE268" w14:textId="049EAA5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1.02967e-11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B39E4D" w14:textId="55FA731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-4.88394e-14</w:t>
                  </w:r>
                </w:p>
              </w:tc>
            </w:tr>
            <w:tr w:rsidR="000B105A" w14:paraId="6F55AEC9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F8EFF3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1A1745" w14:textId="041F551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FB6B51" w14:textId="41100B4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10.4561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50AD35" w14:textId="1F8C836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5.68373e-13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11BF97" w14:textId="6C9A92A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-4.54747e-13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EFEEEE" w14:textId="00F941B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6.36362e-11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ADE996" w14:textId="755B386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-5.15321e-11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E72A7B" w14:textId="4790FF8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2.44197e-13</w:t>
                  </w:r>
                </w:p>
              </w:tc>
            </w:tr>
            <w:tr w:rsidR="000B105A" w14:paraId="7BA0B274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84D438" w14:textId="51823694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Beam-17( C:\THUVIENSOLIDWORKS\ALUMINUM FRAMES25102020\SERI 5 (20,40)\20X20S5 - IS MISSING(1)[42])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CE3DFC" w14:textId="0B74A22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2CDDFD" w14:textId="147DC2E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4D0CE6" w14:textId="37ABFB9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1.42109e-14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F4B329" w14:textId="5BE0264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-1.87428e-08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8A2369" w14:textId="412A2C4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1.79781e-11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7D1BD5" w14:textId="09F113C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1.47038e-12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A1860F" w14:textId="00919D4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-5.39835e-12</w:t>
                  </w:r>
                </w:p>
              </w:tc>
            </w:tr>
            <w:tr w:rsidR="000B105A" w14:paraId="409C287B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729CE1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F93E68" w14:textId="6D4B85A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DBC703" w14:textId="0553683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6EB6E0" w14:textId="6BD1871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7.10543e-14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6A81B8" w14:textId="6038E61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2.22803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FF6196" w14:textId="01DF945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-0.0557009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4F8725" w14:textId="794B7A5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-4.41225e-12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004D23" w14:textId="5FA2460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1.61953e-11</w:t>
                  </w:r>
                </w:p>
              </w:tc>
            </w:tr>
            <w:tr w:rsidR="000B105A" w14:paraId="572F17B1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13FB21" w14:textId="0A07547E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Beam-18( C:\THUVIENSOLIDWORKS\ALUMINUM FRAMES25102020\SERI 5 (20,40)\20X20S5 - IS MISSING(1)[47])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95D8BB" w14:textId="5641192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A88388" w14:textId="1A6F9E0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CACD27" w14:textId="470F363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1.35003e-13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2D155A" w14:textId="2DA069A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1.87458e-08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9902C5" w14:textId="7E01D49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-1.39401e-10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0C410B" w14:textId="2745125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6.26388e-13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28180B" w14:textId="1FDDBF6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-7.71638e-12</w:t>
                  </w:r>
                </w:p>
              </w:tc>
            </w:tr>
            <w:tr w:rsidR="000B105A" w14:paraId="27DCB397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1D36FB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D302D0" w14:textId="1905329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1FD848" w14:textId="777329C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-1.81899e-12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B8F927" w14:textId="18162CA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3.33955e-13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3B3373" w14:textId="25BBE49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2.22803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3173EF" w14:textId="343DAAE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0.0557009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39514C" w14:textId="3CD3552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-1.87739e-12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F0904E" w14:textId="1275F00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2.31494e-11</w:t>
                  </w:r>
                </w:p>
              </w:tc>
            </w:tr>
            <w:tr w:rsidR="000B105A" w14:paraId="688872EE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750EA2" w14:textId="08797061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Beam-19( C:\THUVIENSOLIDWORKS\ALUMINUM FRAMES25102020\SERI 5 (20,40)\20X20S5 - IS MISSING(1)[48])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BF4860" w14:textId="35D8E2E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485788" w14:textId="5C856B1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52A8EA" w14:textId="056A53E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-1.58096e-13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26EECD" w14:textId="5B20C89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1.87503e-08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A4077E" w14:textId="13BCFBC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-1.38061e-10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C01829" w14:textId="541341A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2.76501e-13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6B96E5" w14:textId="01CB81E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-1.04684e-11</w:t>
                  </w:r>
                </w:p>
              </w:tc>
            </w:tr>
            <w:tr w:rsidR="000B105A" w14:paraId="627B0116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ACAE15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9F0477" w14:textId="7742947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7B313A" w14:textId="5047740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3.63798e-12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1C26C2" w14:textId="603A06D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4.35207e-13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07AC27" w14:textId="2D24E34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2.22803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643F8A" w14:textId="7B2F388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0.0557009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E67622" w14:textId="5D99C12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-8.37885e-13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4EF0DD" w14:textId="6E93008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3.14052e-11</w:t>
                  </w:r>
                </w:p>
              </w:tc>
            </w:tr>
            <w:tr w:rsidR="000B105A" w14:paraId="5C3739F3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A3A445" w14:textId="63D847CF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Beam-20( C:\THUVIENSOLIDWORKS\ALUMINUM FRAMES25102020\SERI 5 (20,40)\20X20S5 - IS MISSING(1)[49])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E1AF54" w14:textId="7B47C58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0FEF32" w14:textId="0B7203D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584E86" w14:textId="300A3EA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-2.66454e-13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C919CF" w14:textId="1413381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1.87579e-08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EFFDB4" w14:textId="405B512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-1.38281e-10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E4C49F" w14:textId="0A45F32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-4.54525e-13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57E6A0" w14:textId="388D134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1.02154e-11</w:t>
                  </w:r>
                </w:p>
              </w:tc>
            </w:tr>
            <w:tr w:rsidR="000B105A" w14:paraId="2272E398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B44C7C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E724BD" w14:textId="17295FE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792B85" w14:textId="295154A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876461" w14:textId="302A1AF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-1.03029e-13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22DFFC" w14:textId="5A5905F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2.22803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F7C567" w14:textId="2447A4B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0.0557009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5CC7D3" w14:textId="6B869FE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1.35247e-12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6AC777" w14:textId="26B0325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-3.06456e-11</w:t>
                  </w:r>
                </w:p>
              </w:tc>
            </w:tr>
            <w:tr w:rsidR="000B105A" w14:paraId="755767BE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282724" w14:textId="53251F4D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Beam-21( C:\THUVIENSOLIDWORKS\ALUMINUM FRAMES25102020\SERI 5 (20,40)\20X20S5 - IS MISSING(1)[12])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729693" w14:textId="522EAE8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076109" w14:textId="63EA5DE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-26.6934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229C18" w14:textId="3121B0E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0.732291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CB0814" w14:textId="748D428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-62.1267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01CC6C" w14:textId="6A3ED58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-4.90884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0C06F4" w14:textId="07920F1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-0.392845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738F91" w14:textId="0959623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-0.314654</w:t>
                  </w:r>
                </w:p>
              </w:tc>
            </w:tr>
            <w:tr w:rsidR="000B105A" w14:paraId="5675723B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B367C6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A0CFDF" w14:textId="4519735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53A003" w14:textId="7C6A42D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-26.6991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2E72A0" w14:textId="13923BF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0.0587985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F02E4E" w14:textId="6C127BA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6.52798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2D396F" w14:textId="1C1F374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-4.94802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011BA9" w14:textId="74983E7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-0.388436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8EEF0D" w14:textId="0FA214E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2.69601e-05</w:t>
                  </w:r>
                </w:p>
              </w:tc>
            </w:tr>
            <w:tr w:rsidR="000B105A" w14:paraId="400F57E7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0B623D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C47E12" w14:textId="5807E31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25766B" w14:textId="419EC92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-10.7301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3CC6B4" w14:textId="0397F66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-1.32132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9FCD71" w14:textId="77D46BF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69.674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995106" w14:textId="2B3FA6F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-14.8402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C63F74" w14:textId="43F46A4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-0.251729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7D0AAE" w14:textId="129D1F6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0.00635301</w:t>
                  </w:r>
                </w:p>
              </w:tc>
            </w:tr>
            <w:tr w:rsidR="000B105A" w14:paraId="2B563BD7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507203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32B9D9" w14:textId="30C95E9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10B517" w14:textId="383EDA5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10.7003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00058D" w14:textId="5E4A1AE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-1.28866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E1D608" w14:textId="5BF6388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69.5918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DCA248" w14:textId="0FE45B0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14.7548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4A98E6" w14:textId="468410C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0.22998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D862E1" w14:textId="53846CD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0.00591305</w:t>
                  </w:r>
                </w:p>
              </w:tc>
            </w:tr>
            <w:tr w:rsidR="000B105A" w14:paraId="6CF44792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BDCF1A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BF18DF" w14:textId="1A50906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2A0997" w14:textId="1FC0BBE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-26.6991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BEB2E1" w14:textId="3FF44EE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0.0587985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E15773" w14:textId="1A83B52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6.52798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E4BE54" w14:textId="49CA879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-4.94802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66778D" w14:textId="79BFA80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-0.388436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0550A9" w14:textId="489F0DE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2.69601e-05</w:t>
                  </w:r>
                </w:p>
              </w:tc>
            </w:tr>
            <w:tr w:rsidR="000B105A" w14:paraId="72B96CC6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018C31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6C010D" w14:textId="18E4670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7133FA" w14:textId="0D52304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-26.6934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E3D902" w14:textId="25138D8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0.732291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08FDBD" w14:textId="7A295D8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-62.1267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FB179A" w14:textId="1FF66DB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-4.90884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C51D8D" w14:textId="4BDD008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-0.392845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0B8350" w14:textId="786AAB4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-0.314654</w:t>
                  </w:r>
                </w:p>
              </w:tc>
            </w:tr>
            <w:tr w:rsidR="000B105A" w14:paraId="3E8A71A0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0CDBFE" w14:textId="72073462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Beam-22( C:\THUVIENSOLIDWORKS\A</w:t>
                  </w:r>
                  <w:r>
                    <w:rPr>
                      <w:sz w:val="20"/>
                      <w:szCs w:val="20"/>
                    </w:rPr>
                    <w:lastRenderedPageBreak/>
                    <w:t>LUMINUM FRAMES25102020\SERI 5 (20,40)\20X20S5 - IS MISSING(1)[36])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6062DC" w14:textId="197184A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lastRenderedPageBreak/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BD659D" w14:textId="32FB71B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F0341F" w14:textId="7346019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7.10543e-14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0C34F2" w14:textId="5FB72F8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1.87609e-08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57FDC8" w14:textId="11A83B9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-1.4612e-10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AFC1A3" w14:textId="7E03FED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5.99854e-13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A47E35" w14:textId="7A54E4F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1.27249e-11</w:t>
                  </w:r>
                </w:p>
              </w:tc>
            </w:tr>
            <w:tr w:rsidR="000B105A" w14:paraId="551C4C60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3BDFF8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0BD7E2" w14:textId="25E07D4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65A1B6" w14:textId="30329A0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1.45519e-11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F9AE30" w14:textId="204CEAB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1.20792e-13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9C56EE" w14:textId="41D47FD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2.22803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BFCD18" w14:textId="10381D8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0.0557009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2BC305" w14:textId="53D1FBD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-1.79257e-12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E58496" w14:textId="39B7569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-3.81755e-11</w:t>
                  </w:r>
                </w:p>
              </w:tc>
            </w:tr>
            <w:tr w:rsidR="000B105A" w14:paraId="1EA6B2C7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30903D" w14:textId="64AA1E73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Beam-23( C:\THUVIENSOLIDWORKS\ALUMINUM FRAMES25102020\SERI 5 (20,40)\20X20S5 - IS MISSING(1)[50])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1A1EDE" w14:textId="6D5EFFF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1F1904" w14:textId="708E669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0F9DA6" w14:textId="2201BF9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-1.49214e-13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1FB210" w14:textId="381FC18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1.87458e-08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FED19A" w14:textId="354FF7F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-1.39595e-10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BBC6DA" w14:textId="57E880B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-7.29417e-13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C88517" w14:textId="0D9FD3D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8.08276e-12</w:t>
                  </w:r>
                </w:p>
              </w:tc>
            </w:tr>
            <w:tr w:rsidR="000B105A" w14:paraId="405718EA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CF8F2A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B4090A" w14:textId="478E984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CB82C0" w14:textId="4474A5F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9.09495e-13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63C97B" w14:textId="4A10148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-2.98428e-13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354355" w14:textId="65F14FE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2.22803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64F0F1" w14:textId="7593DD6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0.0557009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7C17F5" w14:textId="44A0F1D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2.19536e-12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AFD3A4" w14:textId="6D6A74A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-2.42483e-11</w:t>
                  </w:r>
                </w:p>
              </w:tc>
            </w:tr>
            <w:tr w:rsidR="000B105A" w14:paraId="56395695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9AE872" w14:textId="06850234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Beam-24( C:\THUVIENSOLIDWORKS\ALUMINUM FRAMES25102020\SERI 5 (20,40)\20X20S5 - IS MISSING(1)[3])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D4366E" w14:textId="37B22F9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38EBB5" w14:textId="49D8EEF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-80.7299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B75F1D" w14:textId="2253CF7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42.0559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C8A5A3" w14:textId="044B1DB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13.9194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8750B5" w14:textId="50BFB74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3.54617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2FF836" w14:textId="65E697F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-10.3516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51FBE6" w14:textId="5A61175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-0.00665049</w:t>
                  </w:r>
                </w:p>
              </w:tc>
            </w:tr>
            <w:tr w:rsidR="000B105A" w14:paraId="58D57200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14C6F5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21A655" w14:textId="59C9C71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F6D223" w14:textId="2CE8813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310.401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E85896" w14:textId="6EB136F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-29.3778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9B6474" w14:textId="1F95F5A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-10.6377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69C0FB" w14:textId="56FEA8D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1.25546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1D4D5A" w14:textId="029F31E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-3.35534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2D4C51" w14:textId="3049DB1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0.00401379</w:t>
                  </w:r>
                </w:p>
              </w:tc>
            </w:tr>
            <w:tr w:rsidR="000B105A" w14:paraId="713EB9BF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7001D7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036461" w14:textId="1C678E8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2EBDD2" w14:textId="4BD2A05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-308.987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35005F" w14:textId="6A5EDDC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29.3778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5C299C" w14:textId="546F453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10.6377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B50B20" w14:textId="4BBFC0C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2.04223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78D970" w14:textId="16534BB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-5.75176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3A7F9F" w14:textId="148B7E0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-0.00401379</w:t>
                  </w:r>
                </w:p>
              </w:tc>
            </w:tr>
            <w:tr w:rsidR="000B105A" w14:paraId="23504C6A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3B19AE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553321" w14:textId="466E72E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9749D7" w14:textId="163B407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-306.576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F87035" w14:textId="7A24FDA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29.3778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F57673" w14:textId="7824DDF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10.6377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CDE168" w14:textId="396534C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2.52344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4D457F" w14:textId="7AA5EE6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-6.92687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6FF680" w14:textId="4AB9111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-0.00401379</w:t>
                  </w:r>
                </w:p>
              </w:tc>
            </w:tr>
            <w:tr w:rsidR="000B105A" w14:paraId="433C21FF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797EA0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FB903A" w14:textId="38D2318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D8BB38" w14:textId="72C286B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-191.6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930507" w14:textId="2BB62A2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31.2938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34920F" w14:textId="067C5C7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10.1344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D420B4" w14:textId="6BF3CE1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2.04604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F7740E" w14:textId="0337380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-6.68808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2C0EAE" w14:textId="786D4A5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0.0122337</w:t>
                  </w:r>
                </w:p>
              </w:tc>
            </w:tr>
            <w:tr w:rsidR="000B105A" w14:paraId="3CDDF14F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DAE99E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413F1E" w14:textId="13CAF29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1F513D" w14:textId="6BC9276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-84.8369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7C8E5D" w14:textId="1EF97C2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42.0559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6E73B4" w14:textId="641BAC1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13.9194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59AC36" w14:textId="14A4FD3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-2.24432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307C25" w14:textId="1892F62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6.97542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1759D5" w14:textId="58FB1C5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-0.00665049</w:t>
                  </w:r>
                </w:p>
              </w:tc>
            </w:tr>
            <w:tr w:rsidR="000B105A" w14:paraId="457F3405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5D1065" w14:textId="4E46102F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Beam-25( C:\THUVIENSOLIDWORKS\ALUMINUM FRAMES25102020\SERI 5 (20,40)\20X20S5 - IS MISSING(1)[37])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4AC93C" w14:textId="70E7AB5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16D4C5" w14:textId="02A4573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ED5878" w14:textId="75B368B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9.9476e-14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67B155" w14:textId="7EC639F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1.87438e-08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0AFD7E" w14:textId="15AA635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-1.46075e-10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ABAF06" w14:textId="44B2CE4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-1.14753e-12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667ABC" w14:textId="1A9FB44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-1.29536e-11</w:t>
                  </w:r>
                </w:p>
              </w:tc>
            </w:tr>
            <w:tr w:rsidR="000B105A" w14:paraId="3F554A42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8B289E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A2153B" w14:textId="7BD3329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155E7C" w14:textId="704903A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1.45519e-11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D6A405" w14:textId="3C1D0EA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1.00897e-12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5F4003" w14:textId="41C719E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2.22803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279805" w14:textId="0E3A27A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0.0557009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FFC4FF" w14:textId="680F54D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3.44036e-12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352190" w14:textId="2F36473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3.88611e-11</w:t>
                  </w:r>
                </w:p>
              </w:tc>
            </w:tr>
            <w:tr w:rsidR="000B105A" w14:paraId="2925C6B1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52C42F" w14:textId="58F97B69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Beam-26( C:\THUVIENSOLIDWORKS\ALUMINUM FRAMES25102020\SERI 5 (20,40)\20X20S5 - IS MISSING(1)[43])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3D17A4" w14:textId="76003F9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C0BCE0" w14:textId="0294528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1AD676" w14:textId="0F2EFAC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-7.10543e-15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A234B8" w14:textId="1856A5A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-1.87427e-08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CD7E77" w14:textId="4F1E5CA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1.96563e-11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796C61" w14:textId="5AD529B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-7.29861e-13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3F9437" w14:textId="3EAF24E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-8.07909e-12</w:t>
                  </w:r>
                </w:p>
              </w:tc>
            </w:tr>
            <w:tr w:rsidR="000B105A" w14:paraId="01689A2E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861C26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F2BE3D" w14:textId="6027ABA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78FB3C" w14:textId="6CF1EC0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4AF4CE" w14:textId="17F9B79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4.26326e-13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9E4BAA" w14:textId="6205FCD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2.22803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C9A7E1" w14:textId="1AC1B92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-0.0557009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3A2487" w14:textId="14E88FA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2.20091e-12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9814F3" w14:textId="38DB603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2.42375e-11</w:t>
                  </w:r>
                </w:p>
              </w:tc>
            </w:tr>
            <w:tr w:rsidR="000B105A" w14:paraId="3757E663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4E5F46" w14:textId="3ABE859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Beam-27( C:\THUVIENSOLIDWORKS\ALUMINUM FRAMES25102020\SERI 5 (20,40)\20X20S5 - IS MISSING(1)[25])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A9FD30" w14:textId="3A17D41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62DE8C" w14:textId="3F302ED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-0.673493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007EF9" w14:textId="3682396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0.00563121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13CF54" w14:textId="3CE05CC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11.8121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059E30" w14:textId="0654725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-0.428024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9254A7" w14:textId="70B3865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-0.0128399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C673DD" w14:textId="32349DE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0.000601412</w:t>
                  </w:r>
                </w:p>
              </w:tc>
            </w:tr>
            <w:tr w:rsidR="000B105A" w14:paraId="7CB05335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F75C7E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A446EE" w14:textId="279B787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420DBA" w14:textId="1269789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0.673493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15564F" w14:textId="734459B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-0.00563121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9D0850" w14:textId="20330DB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11.8364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54D4C7" w14:textId="61A2C52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0.437731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73CFE7" w14:textId="3C71690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0.0173448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FBA331" w14:textId="65D78D9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-0.000601413</w:t>
                  </w:r>
                </w:p>
              </w:tc>
            </w:tr>
            <w:tr w:rsidR="000B105A" w14:paraId="1CD7FB66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D70588" w14:textId="4C0F44CF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Beam-28( C:\THUVIENSOLIDWORKS\ALUMINUM FRAMES25102020\SERI 5 (20,40)\20X20S5 - IS MISSING(1)[28])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FC147E" w14:textId="00CF8C6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AAD055" w14:textId="3548E3D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2.91038e-09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072D51" w14:textId="4858917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-2.41585e-13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622723" w14:textId="08D1144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-1.13687e-13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8431B9" w14:textId="5802BC3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-1.04823e-11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745A8B" w14:textId="7BFB18B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-1.31384e-12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C23781" w14:textId="6AF1028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2.75117e-13</w:t>
                  </w:r>
                </w:p>
              </w:tc>
            </w:tr>
            <w:tr w:rsidR="000B105A" w14:paraId="731D18E8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5A79A7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F9C420" w14:textId="3AFB805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E5CBE7" w14:textId="5D76539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2.54728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CC334F" w14:textId="1F72334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-2.94165e-12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D94819" w14:textId="7B26200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6.82121e-13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AFBE3A" w14:textId="00A89D3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9.43459e-11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217410" w14:textId="5FA32E0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0.0557009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6E5E1C" w14:textId="122A8CF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-2.48573e-12</w:t>
                  </w:r>
                </w:p>
              </w:tc>
            </w:tr>
            <w:tr w:rsidR="000B105A" w14:paraId="42A1DFA9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85590A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B5C09B" w14:textId="056F397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AACA69" w14:textId="16FCAAF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0.136821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23D84A" w14:textId="76371DD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2.41585e-13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2D66EC" w14:textId="3B81B59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1.13687e-13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D255FC" w14:textId="7A1F9FD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1.04805e-11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396DE7" w14:textId="2A43FA5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1.31006e-12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3A0A16" w14:textId="0CE7793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-2.75117e-13</w:t>
                  </w:r>
                </w:p>
              </w:tc>
            </w:tr>
            <w:tr w:rsidR="000B105A" w14:paraId="7F6E8B39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156F1C" w14:textId="35E68B25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Beam-29( C:\THUVIENSOLIDWORKS\ALUMINUM FRAMES25102020\SERI 5 (20,40)\20X20S5 - IS MISSING(1)[9])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5463CF" w14:textId="6874DA8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85BF7D" w14:textId="65F0C0A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0FD63C" w14:textId="601B2B9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9A7BA4" w14:textId="0D6536A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85F842" w14:textId="7EEE478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91FDF1" w14:textId="163A31D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C7CF76" w14:textId="51963F3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05A" w14:paraId="14BCD362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B85962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4A09E7" w14:textId="0C034F5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6A9BCA" w14:textId="760663F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-26.6718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E7690D" w14:textId="6E36B60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-0.0270658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B5FB4E" w14:textId="43F2119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6.8216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76A22D" w14:textId="3898DE9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-4.91564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384CB8" w14:textId="5BA0047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0.384413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E42DC5" w14:textId="24D76F1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0.000548291</w:t>
                  </w:r>
                </w:p>
              </w:tc>
            </w:tr>
            <w:tr w:rsidR="000B105A" w14:paraId="6E463881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51AA9B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0ACFB3" w14:textId="77CDB1D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CF0C98" w14:textId="292CD2A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-10.805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232C1D" w14:textId="379973F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1.26204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6028FB" w14:textId="150349F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69.6959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10F3DB" w14:textId="3A38494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-14.7916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680E1F" w14:textId="1C60723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0.22688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F294E0" w14:textId="3B09F1F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-0.0055115</w:t>
                  </w:r>
                </w:p>
              </w:tc>
            </w:tr>
            <w:tr w:rsidR="000B105A" w14:paraId="3E593A2D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6BF537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AB25EF" w14:textId="07941F4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DB0B54" w14:textId="588056A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-26.6718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4E76A0" w14:textId="4E8A4F6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-0.0270658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299B30" w14:textId="2B1484A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6.8216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3349B7" w14:textId="4D32900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-4.91564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9FE40D" w14:textId="27CD2D3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0.384413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FC6FC9" w14:textId="054BB54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0.000548291</w:t>
                  </w:r>
                </w:p>
              </w:tc>
            </w:tr>
            <w:tr w:rsidR="000B105A" w14:paraId="6A8C2EE0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1695B0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794B0A" w14:textId="44761DA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40B11F" w14:textId="025CD76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10.8052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D7E114" w14:textId="3EC1542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-1.26474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E2AEE8" w14:textId="19C72B8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-40.7149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5CD0AC" w14:textId="08DE8B9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-11.431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BE40E3" w14:textId="5C9E627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0.37331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CBF53E" w14:textId="43337E8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0.00551126</w:t>
                  </w:r>
                </w:p>
              </w:tc>
            </w:tr>
            <w:tr w:rsidR="000B105A" w14:paraId="45EB0984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853B77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470CC3" w14:textId="298A46C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C16816" w14:textId="38CA278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10.677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C2E644" w14:textId="3E5BE4E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1.33794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08831E" w14:textId="666835F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69.5699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9AC327" w14:textId="46EC628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14.8039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3DA448" w14:textId="758DE98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-0.252578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D43465" w14:textId="6043E6B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-0.00642269</w:t>
                  </w:r>
                </w:p>
              </w:tc>
            </w:tr>
            <w:tr w:rsidR="000B105A" w14:paraId="56A99148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1D7120" w14:textId="40D5FA98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Beam-30( C:\THUVIENSOLIDWORKS\ALUMINUM FRAMES25102020\SERI 5 (20,40)\20X20S5 - IS MISSING(1)[27])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899000" w14:textId="6BFB6EE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660C65" w14:textId="27DBBF3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2.91038e-09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F6419A" w14:textId="344436B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1.27898e-13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3F92A6" w14:textId="37F4D79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-4.54747e-13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E9E51C" w14:textId="47006B8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1.02069e-11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075836" w14:textId="762A6E3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-1.41842e-12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CFDEF8" w14:textId="54D4039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-4.51382e-13</w:t>
                  </w:r>
                </w:p>
              </w:tc>
            </w:tr>
            <w:tr w:rsidR="000B105A" w14:paraId="16F57114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E76DF8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7277D8" w14:textId="649A5AD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6C6E84" w14:textId="109C0A0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0.136821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D877A6" w14:textId="4D3893A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-1.27898e-13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72EFE7" w14:textId="0E85CFA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4.54747e-13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6A272B" w14:textId="3E7C0CE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-1.01963e-11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6D6394" w14:textId="38083F4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1.42197e-12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91FF21" w14:textId="2F70719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4.51382e-13</w:t>
                  </w:r>
                </w:p>
              </w:tc>
            </w:tr>
            <w:tr w:rsidR="000B105A" w14:paraId="5876304E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AC70EA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74B214" w14:textId="07C19B4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E0776A" w14:textId="296F815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2.54728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5208A8" w14:textId="35C27C9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2.45848e-12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22E547" w14:textId="0132825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-5.68434e-13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C2C33D" w14:textId="09BF73D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-9.18483e-11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C8CB1D" w14:textId="10CBBAF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0.0557009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24C3BD" w14:textId="72D0CCD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4.07299e-12</w:t>
                  </w:r>
                </w:p>
              </w:tc>
            </w:tr>
            <w:tr w:rsidR="000B105A" w14:paraId="0B8A859C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7BB781" w14:textId="29D18FF8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Beam-31( C:\THUVIENSOLIDWORKS\ALUMINUM FRAMES25102020\SERI 5 (20,40)\20X20S5 - IS MISSING(1)[38])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3BB371" w14:textId="678CF62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5FDF53" w14:textId="25CD41C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0754DB" w14:textId="4E61BE9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-3.55271e-13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4F505F" w14:textId="16DAA43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1.87459e-08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CAF4E7" w14:textId="5CDBA72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-1.37576e-10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21F1B8" w14:textId="71A7773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-1.98286e-12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431BB3" w14:textId="4094D40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-5.43832e-12</w:t>
                  </w:r>
                </w:p>
              </w:tc>
            </w:tr>
            <w:tr w:rsidR="000B105A" w14:paraId="2D155AC5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914D3F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4D4898" w14:textId="28976ED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E6DFD7" w14:textId="54849EA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25EEE2" w14:textId="7EC63C8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5.68434e-14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4A1B48" w14:textId="160C460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2.22803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059F6D" w14:textId="6FE67B1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0.0557009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C2059D" w14:textId="780CFC5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5.94724e-12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5E6353" w14:textId="25389D0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1.63151e-11</w:t>
                  </w:r>
                </w:p>
              </w:tc>
            </w:tr>
            <w:tr w:rsidR="000B105A" w14:paraId="5AC68F2D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305E0D" w14:textId="6F5E4CA9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Beam-32( C:\THUVIENSOLIDWORKS\ALUMINUM FRAMES25102020\SERI 5 (20,40)\20X20S5 - IS MISSING(1)[19])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9523B6" w14:textId="0FAFEAA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87FB3A" w14:textId="6AC9DAD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-0.0727094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BD8815" w14:textId="5CDE341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0.00802515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1A6752" w14:textId="53812E1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41.7948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FA8F86" w14:textId="1DD2437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-5.02483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61069C" w14:textId="2672B93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0.0951526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475CF8" w14:textId="1A3776E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-0.00180634</w:t>
                  </w:r>
                </w:p>
              </w:tc>
            </w:tr>
            <w:tr w:rsidR="000B105A" w14:paraId="71B0E8F6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0D110D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53CF3A" w14:textId="5CD9372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41C40D" w14:textId="1426F9E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0.0727094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0B1AB6" w14:textId="364E58C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-0.00802515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0C98DB" w14:textId="76B1A5A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41.8538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50A9C7" w14:textId="182D218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5.04844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8E152F" w14:textId="166C2FD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-0.0887325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CF670B" w14:textId="4F74A90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0.00180634</w:t>
                  </w:r>
                </w:p>
              </w:tc>
            </w:tr>
            <w:tr w:rsidR="000B105A" w14:paraId="355F066D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5E18DD" w14:textId="34881224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Beam-33( C:\THUVIENSOLIDWORKS\ALUMINUM FRAMES25102020\SERI 5 (20,40)\20X20S5 - IS MISSING(1)[32])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EC87D1" w14:textId="632CD0E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2312E1" w14:textId="4958433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-2.82889e-08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97ECD3" w14:textId="5A170EA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1.25056e-12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651F24" w14:textId="419B45E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1.13687e-13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6867C5" w14:textId="7CD4E80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1.29532e-11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61B32D" w14:textId="0ED6818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9.49996e-12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23B18C" w14:textId="5634E7C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-1.14794e-12</w:t>
                  </w:r>
                </w:p>
              </w:tc>
            </w:tr>
            <w:tr w:rsidR="000B105A" w14:paraId="456A7F57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FE5407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EA7805" w14:textId="46AD545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0B2BBD" w14:textId="0288DE7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-12.3557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99B5EC" w14:textId="57CBBE7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1.36416e-11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E4E46A" w14:textId="3E57CF4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2.27374e-13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1BB3DE" w14:textId="49B6B52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9.06653e-11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CFFAC7" w14:textId="01513A8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0.0557009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D487CD" w14:textId="243FAD0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-8.03371e-12</w:t>
                  </w:r>
                </w:p>
              </w:tc>
            </w:tr>
            <w:tr w:rsidR="000B105A" w14:paraId="063D6238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952692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F5AE31" w14:textId="39DCD64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287101" w14:textId="6815621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22.4834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842015" w14:textId="1761952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-1.36432e-11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CFB50C" w14:textId="15A3CFD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-2.27374e-13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616B18" w14:textId="486A0AD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-9.06653e-11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565A79" w14:textId="272E540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-0.0557009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D9BD3B" w14:textId="375AC22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8.03371e-12</w:t>
                  </w:r>
                </w:p>
              </w:tc>
            </w:tr>
            <w:tr w:rsidR="000B105A" w14:paraId="30C75D3C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CE75F9" w14:textId="5B319D39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Beam-34( C:\THUVIENSOLIDWORKS\ALUMINUM FRAMES25102020\SERI 5 (20,40)\20X20S5 - IS MISSING(1)[45])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909B09" w14:textId="1969882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989058" w14:textId="0098D7A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E66559" w14:textId="0294C2F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3.19744e-14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CAD7F5" w14:textId="2008F75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-1.87468e-08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CB9691" w14:textId="1304C57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1.79647e-11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5BF3DE" w14:textId="39191C8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2.72782e-13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A77885" w14:textId="1368F7A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1.04812e-11</w:t>
                  </w:r>
                </w:p>
              </w:tc>
            </w:tr>
            <w:tr w:rsidR="000B105A" w14:paraId="37314197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0AAB52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5B4CD1" w14:textId="3CF2445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9EDAA6" w14:textId="3533D88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36DB48" w14:textId="21068B9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-1.95399e-13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875636" w14:textId="1326ADF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2.22803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03359B" w14:textId="4DECFC2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-0.0557009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2C2291" w14:textId="1793389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-8.32001e-13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371BC6" w14:textId="05EDF3F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-3.14436e-11</w:t>
                  </w:r>
                </w:p>
              </w:tc>
            </w:tr>
            <w:tr w:rsidR="000B105A" w14:paraId="1886EE29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B19466" w14:textId="612E4EB1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Beam-35( C:\THUVIENSOLIDWORKS\ALUMINUM FRAMES25102020\SERI 5 (20,40)\20X20S5 - IS MISSING(1)[24])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96DC1B" w14:textId="488DC5E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86C37C" w14:textId="01ECF99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25.2816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06576B" w14:textId="7B30002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-0.563751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5488DF" w14:textId="7B83B4E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-37.4825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13CD85" w14:textId="06BF40A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8.17423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C0408F" w14:textId="72203EE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0.0463698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796E3D" w14:textId="5A1AF86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0.00635305</w:t>
                  </w:r>
                </w:p>
              </w:tc>
            </w:tr>
            <w:tr w:rsidR="000B105A" w14:paraId="6E0B8BB4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52BF88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8A764E" w14:textId="57B7FC8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E98D7C" w14:textId="4860A07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-23.2292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E5D7B0" w14:textId="3DF8B6A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0.563751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906EB3" w14:textId="0983A16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37.4825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F3BB37" w14:textId="19D293A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8.69291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62264A" w14:textId="3E7734D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-0.300058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63C1B8" w14:textId="7E33581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-0.00635333</w:t>
                  </w:r>
                </w:p>
              </w:tc>
            </w:tr>
            <w:tr w:rsidR="000B105A" w14:paraId="02205906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AE72A0" w14:textId="421F3D7B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Beam-36( C:\THUVIENSOLIDWORKS\ALUMINUM FRAMES25102020\SERI 5 (20,40)\20X20S5 - IS MISSING(1)[35])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705724" w14:textId="43866F9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CBD305" w14:textId="177336B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6B69F2" w14:textId="3A06DBE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1.87457e-08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CC1799" w14:textId="342FFDF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-4.26326e-14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B20246" w14:textId="302E078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1.45239e-12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0E3264" w14:textId="70E2AA7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1.38048e-10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AFF395" w14:textId="42B37A5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5.23842e-12</w:t>
                  </w:r>
                </w:p>
              </w:tc>
            </w:tr>
            <w:tr w:rsidR="000B105A" w14:paraId="03EEDE48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550B3A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9C9F90" w14:textId="7A68477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A23BF1" w14:textId="0D8AC2D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-3.63798e-12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E2644A" w14:textId="1F60F8C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2.22803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2E5F9F" w14:textId="6635129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-1.98952e-13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173073" w14:textId="1D16B69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-4.36318e-12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AA95E0" w14:textId="0B68B91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-0.0557009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449403" w14:textId="4B91A48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-1.5715e-11</w:t>
                  </w:r>
                </w:p>
              </w:tc>
            </w:tr>
            <w:tr w:rsidR="000B105A" w14:paraId="0F0E8074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C71A8F" w14:textId="5440BBA1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Beam-37( C:\THUVIENSOLIDWORKS\ALUMINUM </w:t>
                  </w:r>
                  <w:r>
                    <w:rPr>
                      <w:sz w:val="20"/>
                      <w:szCs w:val="20"/>
                    </w:rPr>
                    <w:lastRenderedPageBreak/>
                    <w:t>FRAMES25102020\SERI 5 (20,40)\20X20S5 - IS MISSING(1)[17])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52B91D" w14:textId="526AF99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lastRenderedPageBreak/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946D39" w14:textId="6CF5D11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2.70009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2ED575" w14:textId="2D64861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-0.0305798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BFDAB8" w14:textId="0479666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36.7387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36B04B" w14:textId="4059E71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4.58974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15F302" w14:textId="5403324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-0.209251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184B54" w14:textId="19AB936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0.000905126</w:t>
                  </w:r>
                </w:p>
              </w:tc>
            </w:tr>
            <w:tr w:rsidR="000B105A" w14:paraId="182818D8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E38050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BE72A0" w14:textId="6641805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403DD1" w14:textId="79E5B23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-2.70009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903EAA" w14:textId="7BF1F62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0.0305798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C0BB06" w14:textId="0C7D868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36.9099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D3C905" w14:textId="469F61E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-4.65822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D397C4" w14:textId="6B7AD75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0.233714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71F099" w14:textId="62A4264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-0.000905125</w:t>
                  </w:r>
                </w:p>
              </w:tc>
            </w:tr>
            <w:tr w:rsidR="000B105A" w14:paraId="2769D9B1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59E8FC" w14:textId="56C93501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Beam-38( C:\THUVIENSOLIDWORKS\ALUMINUM FRAMES25102020\SERI 5 (20,40)\20X20S5 - IS MISSING(1)[34])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4C017C" w14:textId="000352F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E1C825" w14:textId="1A927AE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-2.82889e-08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C7DB9B" w14:textId="00822AC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1.13687e-13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408A93" w14:textId="1CB06F8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1.13687e-13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10E4E6" w14:textId="37B230B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1.27116e-11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2A0792" w14:textId="4A04CF4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-9.46443e-12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7158D6" w14:textId="3591947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5.75401e-13</w:t>
                  </w:r>
                </w:p>
              </w:tc>
            </w:tr>
            <w:tr w:rsidR="000B105A" w14:paraId="4ADF7298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C47DAC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162D23" w14:textId="2CFA5F3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CE8915" w14:textId="1C24B39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22.4834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6DBDBA" w14:textId="4709F76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-1.02318e-12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144CE9" w14:textId="64640A1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3.41061e-13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D72CEF" w14:textId="6CE3397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-8.89671e-11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E39FB1" w14:textId="64207DC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0.0557009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724575" w14:textId="4D85CC0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-4.0349e-12</w:t>
                  </w:r>
                </w:p>
              </w:tc>
            </w:tr>
            <w:tr w:rsidR="000B105A" w14:paraId="1F8B152A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3E58C9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E0DA9A" w14:textId="20F0093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2F4001" w14:textId="339F894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-12.3557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B73C15" w14:textId="0A626F5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1.02318e-12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88C3AE" w14:textId="7D57255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-3.41061e-13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C799B6" w14:textId="133F68C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8.896e-11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60E178" w14:textId="02A421F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-0.0557009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B65FEE" w14:textId="6DB7E1F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4.0349e-12</w:t>
                  </w:r>
                </w:p>
              </w:tc>
            </w:tr>
            <w:tr w:rsidR="000B105A" w14:paraId="0DD1D7DE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3D306D" w14:textId="26E6E823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Beam-39( C:\THUVIENSOLIDWORKS\ALUMINUM FRAMES25102020\SERI 5 (20,40)\20X20S5 - IS MISSING(1)[41])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778642" w14:textId="0364533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6688D1" w14:textId="3AD9504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9B708D" w14:textId="3DE991D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9.9476e-14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3994A9" w14:textId="448C4A4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-1.87546e-08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08DD27" w14:textId="550A84F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2.61622e-11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191621" w14:textId="0F9B1B1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5.77982e-13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72DE94" w14:textId="4C6C3A9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-1.27081e-11</w:t>
                  </w:r>
                </w:p>
              </w:tc>
            </w:tr>
            <w:tr w:rsidR="000B105A" w14:paraId="79C2223C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6BEDC5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8D5EC8" w14:textId="6F11AEB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79EBAF" w14:textId="146985B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5367ED" w14:textId="2F3B9D7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2.84217e-14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C6B049" w14:textId="1D14ABD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2.22803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65BB68" w14:textId="3D11D14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-0.0557009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D36B48" w14:textId="6F96F0D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-1.72651e-12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C79593" w14:textId="0CA1D2E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3.81248e-11</w:t>
                  </w:r>
                </w:p>
              </w:tc>
            </w:tr>
            <w:tr w:rsidR="000B105A" w14:paraId="56C34AEF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556514" w14:textId="09C34253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Beam-40( C:\THUVIENSOLIDWORKS\ALUMINUM FRAMES25102020\SERI 5 (20,40)\20X20S5 - IS MISSING(1)[4])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139677" w14:textId="22D426E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804A25" w14:textId="3FE5EB2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-80.7061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A92B09" w14:textId="7279F7B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-13.8782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E4B795" w14:textId="4C2170E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-41.6622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63BBA0" w14:textId="39F497E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-10.2012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21C390" w14:textId="7774077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3.55415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584E5F" w14:textId="394ED01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0.00986293</w:t>
                  </w:r>
                </w:p>
              </w:tc>
            </w:tr>
            <w:tr w:rsidR="000B105A" w14:paraId="6B9C9F7E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B4D910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F81EFE" w14:textId="1F930D2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C9CA7F" w14:textId="676C6D7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309.694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6A23E9" w14:textId="45B0D92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10.4617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F056D8" w14:textId="2C86B1D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29.0752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4074F6" w14:textId="4661395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-3.35143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D3C8B4" w14:textId="1AE13C8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1.16284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C751DF" w14:textId="4DDB1DC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-0.00468965</w:t>
                  </w:r>
                </w:p>
              </w:tc>
            </w:tr>
            <w:tr w:rsidR="000B105A" w14:paraId="5EC74BE2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599DA9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023650" w14:textId="6A11E08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EA4D56" w14:textId="4ADFDD0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-305.87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A5D7E1" w14:textId="092F600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-10.4617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5788EA" w14:textId="7983205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-29.0752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2C3900" w14:textId="367C8DD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-6.8249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936D1E" w14:textId="635B0C4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2.55447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CE19F9" w14:textId="36F229E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0.00468965</w:t>
                  </w:r>
                </w:p>
              </w:tc>
            </w:tr>
            <w:tr w:rsidR="000B105A" w14:paraId="6EA058EC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7F8CA7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43CE0B" w14:textId="033F3CC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443AA3" w14:textId="2C0C0D7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-84.8131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8A535D" w14:textId="656D604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-13.8782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ACD7F9" w14:textId="301370A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-41.6622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E64659" w14:textId="74D600A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6.96357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258478" w14:textId="50E4BB4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-2.21936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57DC04" w14:textId="71F2335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0.00986293</w:t>
                  </w:r>
                </w:p>
              </w:tc>
            </w:tr>
            <w:tr w:rsidR="000B105A" w14:paraId="415AF69D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8F2CE3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B9C9D2" w14:textId="73A87D8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805076" w14:textId="21E5684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-191.271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9B8A2B" w14:textId="78DD845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-9.88995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108283" w14:textId="6529F72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-30.9923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6BD534" w14:textId="15FCA55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-6.62382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DED7E1" w14:textId="185E9C5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1.98768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0C77C0" w14:textId="00A1A5B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-0.0107632</w:t>
                  </w:r>
                </w:p>
              </w:tc>
            </w:tr>
            <w:tr w:rsidR="000B105A" w14:paraId="55B21CB1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1E7235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105011" w14:textId="545FB9C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DC7CD5" w14:textId="7766954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-308.281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ADDD5C" w14:textId="357AB55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-10.4617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11CE11" w14:textId="3F8C9D8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-29.0752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1B2C21" w14:textId="10834D3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-5.66189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78D28B" w14:textId="1835C0F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2.0803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31EF32" w14:textId="6137E3D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0.00468965</w:t>
                  </w:r>
                </w:p>
              </w:tc>
            </w:tr>
            <w:tr w:rsidR="000B105A" w14:paraId="70F3BA5D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A6F1EC" w14:textId="7B18E82D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Beam-41( C:\THUVIENSOLIDWORKS\ALUMINUM FRAMES25102020\SERI 5 (20,40)\20X20S5 - IS MISSING(1)[13])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9BD7AE" w14:textId="059004C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AE0C3F" w14:textId="0113241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2.11876e-08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18A526" w14:textId="565BBD1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-4.54808e-13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84A1F6" w14:textId="1871696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1.13687e-13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461749" w14:textId="51E48D9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1.29523e-11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F818D9" w14:textId="4819EF5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1.03935e-11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DE01B1" w14:textId="2600C47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-2.96638e-13</w:t>
                  </w:r>
                </w:p>
              </w:tc>
            </w:tr>
            <w:tr w:rsidR="000B105A" w14:paraId="06FBB1E5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E48EBC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4495B1" w14:textId="067EB30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2F8782" w14:textId="45A5B45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6.97071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6E68C2" w14:textId="0103F69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-2.27435e-13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B5AED8" w14:textId="10181DA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2.27374e-13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018289" w14:textId="08357F5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-3.88383e-11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F9BB75" w14:textId="0763B18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-3.11644e-11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992A61" w14:textId="169EFDC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8.89917e-13</w:t>
                  </w:r>
                </w:p>
              </w:tc>
            </w:tr>
            <w:tr w:rsidR="000B105A" w14:paraId="32E9462A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CD6180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222798" w14:textId="6C7A4FB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55BFA0" w14:textId="2B50D2D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32.8723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A50296" w14:textId="56B582E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0.779508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612DCC" w14:textId="0C6BE15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-0.00557184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26EE4F" w14:textId="21B07F0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-0.00115792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9128A3" w14:textId="0B0600C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0.370752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D0CA2F" w14:textId="0058352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0.0169442</w:t>
                  </w:r>
                </w:p>
              </w:tc>
            </w:tr>
            <w:tr w:rsidR="000B105A" w14:paraId="4CD7D760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B44BFB" w14:textId="40D21C78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Beam-42( C:\THUVIENSOLIDWORKS\ALUMINUM FRAMES25102020\SERI 5 (20,40)\20X20S5 - IS MISSING(1)[30])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D3BE44" w14:textId="579AFB2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3707B4" w14:textId="6FA15BD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2.91038e-09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2F456E" w14:textId="1C4DE13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-2.69996e-13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8759E9" w14:textId="72C5A9C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-2.27374e-13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912E64" w14:textId="2410583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-1.02158e-11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AD77CA" w14:textId="2214428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1.44085e-12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D94277" w14:textId="7E489F4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-4.50286e-13</w:t>
                  </w:r>
                </w:p>
              </w:tc>
            </w:tr>
            <w:tr w:rsidR="000B105A" w14:paraId="18B0DAD2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DF60F2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96F451" w14:textId="4314A65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277715" w14:textId="0A3E2F3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2.54728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102830" w14:textId="0EA577F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-2.61477e-12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E27ED1" w14:textId="7CF820A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-1.25056e-12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281FC6" w14:textId="5609DCB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9.18838e-11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57AE8B" w14:textId="53664DD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-0.0557009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CFEC80" w14:textId="16C55C1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4.04852e-12</w:t>
                  </w:r>
                </w:p>
              </w:tc>
            </w:tr>
            <w:tr w:rsidR="000B105A" w14:paraId="795CD02D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D8E3AC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A305A3" w14:textId="2C6ACB8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1C3B59" w14:textId="180EC67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0.136821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1D85FF" w14:textId="09E0CDE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2.70017e-13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AA581C" w14:textId="1048B8E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2.27374e-13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030729" w14:textId="50E9DAB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1.02141e-11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367356" w14:textId="3678A12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-1.44862e-12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F349A2" w14:textId="4CCB4CF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4.50286e-13</w:t>
                  </w:r>
                </w:p>
              </w:tc>
            </w:tr>
            <w:tr w:rsidR="000B105A" w14:paraId="75F02787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DB974D" w14:textId="5AC90505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Beam-43( C:\THUVIENSOLIDWORKS\ALUMINUM FRAMES25102020\SERI 5 (20,40)\20X20S5 - IS MISSING(1)[33])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4819B8" w14:textId="6CD26FF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0FA341" w14:textId="601E978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-2.82889e-08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F6AE4E" w14:textId="10A7B11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5.68434e-13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89E14B" w14:textId="0C41AF2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-1.13687e-13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94D6DC" w14:textId="4EE91EF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-9.47509e-12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037CE1" w14:textId="6054F11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1.29674e-11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DA9E19" w14:textId="35B214F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-1.17123e-12</w:t>
                  </w:r>
                </w:p>
              </w:tc>
            </w:tr>
            <w:tr w:rsidR="000B105A" w14:paraId="0E8E7154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956A4E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1C013C" w14:textId="0BDBFDA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683EE8" w14:textId="119E13E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-12.3557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41F12B" w14:textId="786D8B6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-1.02318e-12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CDE2E0" w14:textId="1D8916F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2.04636e-12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858690" w14:textId="2F434FB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-0.0557009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881E54" w14:textId="4455B94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9.0786e-11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003217" w14:textId="27B0DF0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-8.20982e-12</w:t>
                  </w:r>
                </w:p>
              </w:tc>
            </w:tr>
            <w:tr w:rsidR="000B105A" w14:paraId="1CF7F164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B2D031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E9A1F3" w14:textId="47692FB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F698F4" w14:textId="29594CD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22.4834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56B2E3" w14:textId="61E58C2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1.02318e-12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199E08" w14:textId="3E3E88E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-2.04636e-12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D08481" w14:textId="00173D3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0.0557009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781C69" w14:textId="169365E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-9.07434e-11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E6AFED" w14:textId="2FB843D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8.20982e-12</w:t>
                  </w:r>
                </w:p>
              </w:tc>
            </w:tr>
            <w:tr w:rsidR="000B105A" w14:paraId="7A771FFE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62F4E1" w14:textId="5AFE623D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lastRenderedPageBreak/>
                    <w:t>Beam-44( C:\THUVIENSOLIDWORKS\ALUMINUM FRAMES25102020\SERI 5 (20,40)\20X20S5 - IS MISSING(1)[18])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594516" w14:textId="6C0BB71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BC45AB" w14:textId="187BF40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-2.46571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C98172" w14:textId="664C8D9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0.0319557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77C177" w14:textId="21E0179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36.6874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45BDEA" w14:textId="2CF6F2B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-4.56425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9358A8" w14:textId="18CA736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-0.206841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BCE3AC" w14:textId="29B937B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-0.000891456</w:t>
                  </w:r>
                </w:p>
              </w:tc>
            </w:tr>
            <w:tr w:rsidR="000B105A" w14:paraId="4375FE6A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B79A9C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B2FC42" w14:textId="419B3B6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84428D" w14:textId="7B42A2A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2.46571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F9D524" w14:textId="4667B2E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-0.0319557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72AF94" w14:textId="1346D25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36.9612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C69103" w14:textId="1EFFEA3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4.67377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B60E88" w14:textId="5AC9D41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0.232406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586DB9" w14:textId="0BDA5D7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0.000891455</w:t>
                  </w:r>
                </w:p>
              </w:tc>
            </w:tr>
            <w:tr w:rsidR="000B105A" w14:paraId="62C07663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806104" w14:textId="07FC6D8B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Beam-45( C:\THUVIENSOLIDWORKS\ALUMINUM FRAMES25102020\SERI 5 (20,40)\20X20S5 - IS MISSING(1)[20])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16CFD6" w14:textId="7A03241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302879" w14:textId="658D7CB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-0.00663059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8D7ACD" w14:textId="7FF5A4C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0.0094322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AD0A4C" w14:textId="0DBF90F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41.8447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710151" w14:textId="0929BEA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-5.04388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4C5612" w14:textId="2183115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-0.0881731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8EBB9E" w14:textId="3C3CEAD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-0.00180837</w:t>
                  </w:r>
                </w:p>
              </w:tc>
            </w:tr>
            <w:tr w:rsidR="000B105A" w14:paraId="610A0F93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03B8C8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D4A5C6" w14:textId="0809B80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E883F5" w14:textId="77E4FB4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0.00663059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1B1E8D" w14:textId="2688580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-0.0094322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6FEB2D" w14:textId="57A646A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41.8038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9E0307" w14:textId="20F2734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5.02751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E6E9AE" w14:textId="103C49A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0.0957189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9F6C49" w14:textId="73E13DC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0.00180837</w:t>
                  </w:r>
                </w:p>
              </w:tc>
            </w:tr>
            <w:tr w:rsidR="000B105A" w14:paraId="64C71C88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3B29A2" w14:textId="160DDD31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Beam-46( C:\THUVIENSOLIDWORKS\ALUMINUM FRAMES25102020\SERI 5 (20,40)\20X20S5 - IS MISSING(1)[29])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B8EDB7" w14:textId="2CEB682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84525C" w14:textId="5E06B73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2.91038e-09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5854D5" w14:textId="42AEC0A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-1.42015e-14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BB5F2C" w14:textId="45215EB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1.13687e-13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3EF520" w14:textId="2C3B9E7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1.04672e-11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4E93CF" w14:textId="063A60F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1.3487e-12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89351C" w14:textId="08A5DC1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2.73677e-13</w:t>
                  </w:r>
                </w:p>
              </w:tc>
            </w:tr>
            <w:tr w:rsidR="000B105A" w14:paraId="20D5092F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6CEF59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2709C3" w14:textId="5DFA00D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AE7548" w14:textId="5AFF8D8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2.54728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D5ECF4" w14:textId="18E44D5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-8.91018e-12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EFFD0C" w14:textId="0977639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-3.41061e-13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CB8CDF" w14:textId="443443B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-9.42357e-11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E84D36" w14:textId="24159AB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-0.0557009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E6D062" w14:textId="6BDE42C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-2.48191e-12</w:t>
                  </w:r>
                </w:p>
              </w:tc>
            </w:tr>
            <w:tr w:rsidR="000B105A" w14:paraId="4E4423EA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D6144C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D57A8E" w14:textId="48B4279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CB7659" w14:textId="425F329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0.136821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880939" w14:textId="592535F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1.42202e-14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D6C831" w14:textId="0394B79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-1.13687e-13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CADCA4" w14:textId="7B5350A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-1.04663e-11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7F3514" w14:textId="4648FC3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-1.35136e-12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240E44" w14:textId="7901A29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-2.73677e-13</w:t>
                  </w:r>
                </w:p>
              </w:tc>
            </w:tr>
            <w:tr w:rsidR="000B105A" w14:paraId="0D386559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8C0C89" w14:textId="311D7952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Beam-47( C:\THUVIENSOLIDWORKS\ALUMINUM FRAMES25102020\SERI 5 (20,40)\20X20S5 - IS MISSING(1)[14])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C99A64" w14:textId="52C4130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34D821" w14:textId="471A13D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2.10712e-08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542FBF" w14:textId="4E78BA7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-3.41061e-13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B8905A" w14:textId="0896FF8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-3.41061e-13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8677A2" w14:textId="23D6187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1.27063e-11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A83867" w14:textId="6775641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-1.03411e-11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8883E3" w14:textId="1D8CF46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-5.19519e-14</w:t>
                  </w:r>
                </w:p>
              </w:tc>
            </w:tr>
            <w:tr w:rsidR="000B105A" w14:paraId="2A4FF648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4ECA80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BB6386" w14:textId="4388386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E5C90B" w14:textId="5BE7C6D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6.97071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5EA223" w14:textId="65C40BA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-3.41061e-13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7EC500" w14:textId="2CFF246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-4.54747e-13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5851E4" w14:textId="5324B2D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-3.81348e-11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4A56D9" w14:textId="41ED2AF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3.10081e-11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F26D17" w14:textId="4295DED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1.55856e-13</w:t>
                  </w:r>
                </w:p>
              </w:tc>
            </w:tr>
            <w:tr w:rsidR="000B105A" w14:paraId="0E838C14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FBF048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3DD438" w14:textId="0A92657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034EEC" w14:textId="2D4ABEF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32.8537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F780D6" w14:textId="278D3A4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-0.779508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166810" w14:textId="7000F41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0.00557184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A2EAE1" w14:textId="6FA0980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0.00115792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199500" w14:textId="7EF4383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-0.363332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7603FC" w14:textId="7A1CF4A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-0.0124867</w:t>
                  </w:r>
                </w:p>
              </w:tc>
            </w:tr>
            <w:tr w:rsidR="000B105A" w14:paraId="627B66F4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F0EABB" w14:textId="0F765510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Beam-48( C:\THUVIENSOLIDWORKS\ALUMINUM FRAMES25102020\SERI 5 (20,40)\20X20S5 - IS MISSING(1)[39])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69DD0E" w14:textId="49AA057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5222C0" w14:textId="1AA0074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0BF039" w14:textId="084454B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1.42109e-13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0B97B3" w14:textId="40719D4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-1.87427e-08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C74B19" w14:textId="61AAC51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1.76161e-11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98EA35" w14:textId="6F57F49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-1.96376e-12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5DB87C" w14:textId="1C4E707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5.28694e-12</w:t>
                  </w:r>
                </w:p>
              </w:tc>
            </w:tr>
            <w:tr w:rsidR="000B105A" w14:paraId="13ED0E1F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CB4E93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921273" w14:textId="083E312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DAB6B1" w14:textId="54F11C9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9F9A3C" w14:textId="40E2516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2.70006e-13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ECEC40" w14:textId="455A9F8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2.22803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304823" w14:textId="40A6210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-0.0557009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4C4E57" w14:textId="404F065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5.9015e-12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664189" w14:textId="32B2A21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-1.58609e-11</w:t>
                  </w:r>
                </w:p>
              </w:tc>
            </w:tr>
            <w:tr w:rsidR="000B105A" w14:paraId="75F5A1C2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3F24B1" w14:textId="1620172C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Beam-49( C:\THUVIENSOLIDWORKS\ALUMINUM FRAMES25102020\SERI 5 (20,40)\20X20S5 - IS MISSING(1)[15])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6F81C6" w14:textId="6825B83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D28337" w14:textId="0A190FE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32.7485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00993E" w14:textId="7E83659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-0.673493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03A536" w14:textId="11DDEBF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0.00563121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E5D03D" w14:textId="09B2119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0.00116453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7297A1" w14:textId="0F5888F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-0.370381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2FC717" w14:textId="528A784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0.0173448</w:t>
                  </w:r>
                </w:p>
              </w:tc>
            </w:tr>
            <w:tr w:rsidR="000B105A" w14:paraId="3822851D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1FA060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585EF7" w14:textId="2534A61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3FE646" w14:textId="6FD39A1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2.10712e-08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71DC48" w14:textId="23CB3BE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-1.13687e-13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1C6942" w14:textId="46C4B9D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3.41061e-13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FEDE2C" w14:textId="041A798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-1.29683e-11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9E059E" w14:textId="06B4CC4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-1.03491e-11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4A4AC0" w14:textId="610E1F1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-2.99795e-13</w:t>
                  </w:r>
                </w:p>
              </w:tc>
            </w:tr>
            <w:tr w:rsidR="000B105A" w14:paraId="4FE6E6A7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03ADA0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2887F4" w14:textId="75CB273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F4514A" w14:textId="0DAB765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10.4561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DF5FD2" w14:textId="05E7C50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2.27374e-13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6BD042" w14:textId="277EFDE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-7.95808e-13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214D10" w14:textId="4DDE742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6.4837e-11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965DE5" w14:textId="6A1A1C8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5.17169e-11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9CD011" w14:textId="06C67C7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1.499e-12</w:t>
                  </w:r>
                </w:p>
              </w:tc>
            </w:tr>
            <w:tr w:rsidR="000B105A" w14:paraId="2EB661C7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8B7574" w14:textId="3B02C93B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Beam-50( C:\THUVIENSOLIDWORKS\ALUMINUM FRAMES25102020\SERI 5 (20,40)\20X20S5 - IS MISSING(1)[1])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25DB66" w14:textId="74EE9D8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5EC659" w14:textId="011ED7C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-305.996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EC2C8F" w14:textId="1748D7E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-29.3768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7636D4" w14:textId="6090180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-10.6558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22246E" w14:textId="12F7B39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-2.31599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DC5965" w14:textId="43B118D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6.33853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5E2B77" w14:textId="7C13F04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-0.00400502</w:t>
                  </w:r>
                </w:p>
              </w:tc>
            </w:tr>
            <w:tr w:rsidR="000B105A" w14:paraId="261A4EA5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B1B3AA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466504" w14:textId="23F51E9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9E0ABD" w14:textId="0DA3888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309.729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0EEF04" w14:textId="55BA998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29.3768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F45E0C" w14:textId="72A0F07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10.6558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C8B3EB" w14:textId="2335DAF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-1.25613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AB3C19" w14:textId="641D6E5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3.35584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2D837F" w14:textId="581E3C0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0.00400502</w:t>
                  </w:r>
                </w:p>
              </w:tc>
            </w:tr>
            <w:tr w:rsidR="000B105A" w14:paraId="6BD6D87A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038E23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70DDE9" w14:textId="1AF16BC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FDFD9A" w14:textId="3AC1651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-80.2079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F6BB22" w14:textId="285050D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-42.0794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75FE6A" w14:textId="2C39288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-14.1271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ADF408" w14:textId="27D3E11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-3.64253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77DAB4" w14:textId="066FDFD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10.4284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0E18B6" w14:textId="0CEC025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-0.00667788</w:t>
                  </w:r>
                </w:p>
              </w:tc>
            </w:tr>
            <w:tr w:rsidR="000B105A" w14:paraId="693E8705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DEED72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481272" w14:textId="5521BFE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F865B3" w14:textId="0ACB0E8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-305.996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62460B" w14:textId="2AF836B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-29.3768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25C873" w14:textId="0F56F74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-10.6558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879CF2" w14:textId="165808A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-2.31599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9CE075" w14:textId="4A509D3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6.33853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5BBBBF" w14:textId="11AB7FA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-0.00400502</w:t>
                  </w:r>
                </w:p>
              </w:tc>
            </w:tr>
            <w:tr w:rsidR="000B105A" w14:paraId="0146CC13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059D2F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6C0E83" w14:textId="7B4CE02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756392" w14:textId="4F3FA0F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-191.093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79C9C8" w14:textId="570E0BB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-31.3717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3ECD4E" w14:textId="50E3BD2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-10.0886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570665" w14:textId="4BDD377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-1.65723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9D4175" w14:textId="00A4F0E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5.54172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E50D95" w14:textId="52BB65C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0.0122893</w:t>
                  </w:r>
                </w:p>
              </w:tc>
            </w:tr>
            <w:tr w:rsidR="000B105A" w14:paraId="730A2972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AED148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9F6B3B" w14:textId="7A3C472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E1997C" w14:textId="7583846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-81.9161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CA2F32" w14:textId="517A60F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-42.0794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816276" w14:textId="5EE6DAF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-14.1271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AB25C8" w14:textId="596A290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1.64871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D52620" w14:textId="58B453A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-5.3323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246381" w14:textId="18F9CEF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-0.00667788</w:t>
                  </w:r>
                </w:p>
              </w:tc>
            </w:tr>
            <w:tr w:rsidR="000B105A" w14:paraId="4E73D29C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E96720" w14:textId="1A25030B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Beam-51( C:\THUVIENSOLIDWORKS\ALUMINUM FRAMES25102020\SERI 5 (20,40)\20X20S5 - IS MISSING(1)[51])</w:t>
                  </w: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2605AD" w14:textId="18F277B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B48986" w14:textId="28E8771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-0.0403187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0CC50D" w14:textId="792D504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0.168128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F068CD" w14:textId="5A6D59A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31.7974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F15B97" w14:textId="30146B5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0.177486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535E89" w14:textId="1A672AD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-0.067461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5E8DD4" w14:textId="02E28CF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-0.00116884</w:t>
                  </w:r>
                </w:p>
              </w:tc>
            </w:tr>
            <w:tr w:rsidR="000B105A" w14:paraId="06750D8F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29" w:type="pct"/>
                  <w:vMerge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6D9913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32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964904" w14:textId="4845941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7BF380" w14:textId="304E824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0.0403187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392F32" w14:textId="4EE8EBC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-0.168128</w:t>
                  </w:r>
                </w:p>
              </w:tc>
              <w:tc>
                <w:tcPr>
                  <w:tcW w:w="476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D465C2" w14:textId="58AA398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31.8511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50A016" w14:textId="156D38F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-0.198959</w:t>
                  </w:r>
                </w:p>
              </w:tc>
              <w:tc>
                <w:tcPr>
                  <w:tcW w:w="662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1A5950" w14:textId="1A2F6EE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-0.0670418</w:t>
                  </w:r>
                </w:p>
              </w:tc>
              <w:tc>
                <w:tcPr>
                  <w:tcW w:w="585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E12C81" w14:textId="28BDF0C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0.00116884</w:t>
                  </w:r>
                </w:p>
              </w:tc>
            </w:tr>
          </w:tbl>
          <w:p w14:paraId="61BB463A" w14:textId="0BDDB907" w:rsidR="0050542D" w:rsidRPr="000B105A" w:rsidRDefault="000B105A" w:rsidP="000B105A">
            <w:pPr>
              <w:pStyle w:val="Heading2"/>
            </w:pPr>
            <w:r>
              <w:t>Beam Stresses</w:t>
            </w:r>
          </w:p>
          <w:tbl>
            <w:tblPr>
              <w:tblStyle w:val="LightGrid-Accent11"/>
              <w:tblW w:w="5000" w:type="pct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955"/>
              <w:gridCol w:w="722"/>
              <w:gridCol w:w="1317"/>
              <w:gridCol w:w="1253"/>
              <w:gridCol w:w="1253"/>
              <w:gridCol w:w="1135"/>
              <w:gridCol w:w="1570"/>
            </w:tblGrid>
            <w:tr w:rsidR="000B105A" w14:paraId="02C6D54C" w14:textId="77777777" w:rsidTr="000B10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88204AC" w14:textId="34D9EBF3" w:rsidR="000B105A" w:rsidRDefault="000B105A" w:rsidP="001107DF">
                  <w:pPr>
                    <w:jc w:val="center"/>
                  </w:pPr>
                  <w:r>
                    <w:t>Beam Name</w:t>
                  </w:r>
                </w:p>
              </w:tc>
              <w:tc>
                <w:tcPr>
                  <w:tcW w:w="35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CAAF1A6" w14:textId="01FB0F55" w:rsidR="000B105A" w:rsidRDefault="000B10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Joints</w:t>
                  </w:r>
                </w:p>
              </w:tc>
              <w:tc>
                <w:tcPr>
                  <w:tcW w:w="64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5054FFD" w14:textId="55A80F05" w:rsidR="000B105A" w:rsidRDefault="000B10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Axial(N/m^2)</w:t>
                  </w:r>
                </w:p>
              </w:tc>
              <w:tc>
                <w:tcPr>
                  <w:tcW w:w="61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7DA58DB" w14:textId="7D14C9AF" w:rsidR="000B105A" w:rsidRDefault="000B10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Bending Dir1(N/m^2)</w:t>
                  </w:r>
                </w:p>
              </w:tc>
              <w:tc>
                <w:tcPr>
                  <w:tcW w:w="61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E8F8906" w14:textId="512C77BB" w:rsidR="000B105A" w:rsidRDefault="000B10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Bending Dir2(N/m^2)</w:t>
                  </w:r>
                </w:p>
              </w:tc>
              <w:tc>
                <w:tcPr>
                  <w:tcW w:w="5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3887F3F" w14:textId="61F91A13" w:rsidR="000B105A" w:rsidRDefault="000B10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Torsional (N/m^2)</w:t>
                  </w:r>
                </w:p>
              </w:tc>
              <w:tc>
                <w:tcPr>
                  <w:tcW w:w="76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6868C72" w14:textId="0307110C" w:rsidR="000B105A" w:rsidRDefault="000B10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Upper bound axial and bending(N/m^2)</w:t>
                  </w:r>
                </w:p>
              </w:tc>
            </w:tr>
            <w:tr w:rsidR="000B105A" w14:paraId="68AC0D03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F17CF5" w14:textId="22D32FBF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Beam-1( C:\THUVIENSOLIDWORKS\ALUMINUM FRAMES25102020\SERI 5 (20,40)\20X20S5 - IS MISSING(1)[26])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5F0E0A" w14:textId="1ADB736D" w:rsidR="000B105A" w:rsidRPr="00A54E07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AA9994" w14:textId="6FE7E98C" w:rsidR="000B105A" w:rsidRPr="00A54E07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4,527.13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D2BE06" w14:textId="2EF78E9B" w:rsidR="000B105A" w:rsidRPr="00A54E07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670,525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D0BE61" w14:textId="6A2695C4" w:rsidR="000B105A" w:rsidRPr="00A54E07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24,300.9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244CAE" w14:textId="654C68A7" w:rsidR="000B105A" w:rsidRPr="00A54E07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-10,762.4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9E86F3" w14:textId="3F57B073" w:rsidR="000B105A" w:rsidRPr="00A54E07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699,353</w:t>
                  </w:r>
                </w:p>
              </w:tc>
            </w:tr>
            <w:tr w:rsidR="000B105A" w14:paraId="51AC04AE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D05338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1554EC" w14:textId="22190731" w:rsidR="000B105A" w:rsidRPr="00A54E07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67C9D0" w14:textId="3535AD5B" w:rsidR="000B105A" w:rsidRPr="00A54E07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4,527.13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B5EF82" w14:textId="67484BA1" w:rsidR="000B105A" w:rsidRPr="00A54E07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659,437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B1F184" w14:textId="5B8A5BF1" w:rsidR="000B105A" w:rsidRPr="00A54E07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17,908.1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8B43FF" w14:textId="65F62170" w:rsidR="000B105A" w:rsidRPr="00A54E07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-10,762.4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BC7A48" w14:textId="2E6DAD51" w:rsidR="000B105A" w:rsidRPr="00A54E07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681,872</w:t>
                  </w:r>
                </w:p>
              </w:tc>
            </w:tr>
            <w:tr w:rsidR="000B105A" w14:paraId="5687C20B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4A2B20" w14:textId="03E36EA4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Beam-2( C:\THUVIENSOLIDWORKS\ALUMINUM FRAMES25102020\SERI 5 (20,40)\20X20S5 - IS MISSING(1)[44])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655912" w14:textId="471845B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16D77C" w14:textId="093884C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55A8FA" w14:textId="5849CE2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2.70091e-05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408578" w14:textId="2277B46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6.48683e-07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4D0FCF" w14:textId="65505FE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-0.00018287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64290E" w14:textId="577D141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2.76578e-05</w:t>
                  </w:r>
                </w:p>
              </w:tc>
            </w:tr>
            <w:tr w:rsidR="000B105A" w14:paraId="7AAF8404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64BBB5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8217F3" w14:textId="7479708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DD8F3A" w14:textId="71DEDCA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CCAEFD" w14:textId="0DC31AC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83,237.4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61F0C2" w14:textId="10E71BB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1.95242e-06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5E1BF1" w14:textId="0D1FD42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-0.000548611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62C1BF" w14:textId="191B131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83,237.4</w:t>
                  </w:r>
                </w:p>
              </w:tc>
            </w:tr>
            <w:tr w:rsidR="000B105A" w14:paraId="160FC3BB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CDCC95" w14:textId="7C20CACD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Beam-3( C:\THUVIENSOLIDWORKS\ALUMINUM FRAMES25102020\SERI 5 (20,40)\20X20S5 - IS MISSING(1)[7])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2E6A1E" w14:textId="11111BF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A9A949" w14:textId="586A0E5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-242,619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D02BB0" w14:textId="77B43FD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1.52441e+07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28D46E" w14:textId="59023C6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-52,432.4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6A6378" w14:textId="45D4FE4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1.5905e+06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76AE76" w14:textId="172C047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1.55392e+07</w:t>
                  </w:r>
                </w:p>
              </w:tc>
            </w:tr>
            <w:tr w:rsidR="000B105A" w14:paraId="0DB8EDB3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B86815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7DB1CF" w14:textId="0EB35FA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1B5DA4" w14:textId="12698C7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-243,596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E437C4" w14:textId="763F9D2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1.54692e+07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3C3637" w14:textId="017CEA2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72,444.3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F8B7EA" w14:textId="302F1C0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-1.59083e+06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B48757" w14:textId="1A5408A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1.57852e+07</w:t>
                  </w:r>
                </w:p>
              </w:tc>
            </w:tr>
            <w:tr w:rsidR="000B105A" w14:paraId="7023BD93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CB9EE1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9AFB66" w14:textId="24DD8DA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AB53D8" w14:textId="6291309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-243,596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BC4C80" w14:textId="7701703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-1.4582e+07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CFABD6" w14:textId="0D3B23C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-56,294.9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FFE258" w14:textId="30D7966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-1.59083e+06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9B2D40" w14:textId="59B2C25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1.48819e+07</w:t>
                  </w:r>
                </w:p>
              </w:tc>
            </w:tr>
            <w:tr w:rsidR="000B105A" w14:paraId="5F2D8388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DBF108" w14:textId="232EC7BA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Beam-4( C:\THUVIENSOLIDWORKS\ALUMINUM FRAMES25102020\SERI 5 (20,40)\20X20S5 - IS MISSING(1)[31])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BA7747" w14:textId="54B0FCB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7EC18C" w14:textId="24DAEF2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-0.000164293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D40149" w14:textId="7E14ED9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-1.90276e-05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4216CC" w14:textId="03EB14C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-1.3538e-05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7182AC" w14:textId="6C88807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1.06852e-05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AEF658" w14:textId="4BB61AB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0.000196858</w:t>
                  </w:r>
                </w:p>
              </w:tc>
            </w:tr>
            <w:tr w:rsidR="000B105A" w14:paraId="438391DF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A82EE1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1B3DC3" w14:textId="242BE07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1D3B60" w14:textId="424FAE2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-71,758.1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7BD467" w14:textId="05D884A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-0.000133108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903715" w14:textId="5E65D1E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-79,884.6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9DD4EE" w14:textId="0331B56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7.48009e-05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FE800F" w14:textId="2509E6C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151,643</w:t>
                  </w:r>
                </w:p>
              </w:tc>
            </w:tr>
            <w:tr w:rsidR="000B105A" w14:paraId="669977CF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09E71F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F463CE" w14:textId="07E6FB0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A5C3FB" w14:textId="4339BFE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-130,577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5C4E7A" w14:textId="19847BE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-0.000133087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3B4D14" w14:textId="0A931FF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-79,884.6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08B8EE" w14:textId="493E440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7.48009e-05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AB52EF" w14:textId="74C3F58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210,461</w:t>
                  </w:r>
                </w:p>
              </w:tc>
            </w:tr>
            <w:tr w:rsidR="000B105A" w14:paraId="62FB5EDE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D744AE" w14:textId="75E3277C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Beam-5( C:\THUVIENSOLIDWORKS\ALUMINUM FRAMES25102020\SERI 5 (20,40)\20X20S5 - IS MISSING(1)[10])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72B6A2" w14:textId="266EBFC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D51C26" w14:textId="01C0E9C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228,409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A5B998" w14:textId="60D523A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-5.23154e+06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CDC33F" w14:textId="6BC5858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229,578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C84F95" w14:textId="13A05DF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982,750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A1DF2C" w14:textId="0A40AE8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5.68953e+06</w:t>
                  </w:r>
                </w:p>
              </w:tc>
            </w:tr>
            <w:tr w:rsidR="000B105A" w14:paraId="2C76AA7B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C9425D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03A068" w14:textId="6E756CC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2D9F94" w14:textId="29DAFD6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10,721.9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4FDCE3" w14:textId="51388D5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2.1136e+07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D9CE7F" w14:textId="0194426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-158,797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D3DCC3" w14:textId="2FC3B7B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-181,861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C923FE" w14:textId="026CBD7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2.13055e+07</w:t>
                  </w:r>
                </w:p>
              </w:tc>
            </w:tr>
            <w:tr w:rsidR="000B105A" w14:paraId="2625FF38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A89BC2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6C523E" w14:textId="20ACF0C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9BFC9A" w14:textId="259DFE7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10,722.5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365EE2" w14:textId="3938E1B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-1.74186e+07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E2F41F" w14:textId="56389CB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233,525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BC1205" w14:textId="54E1B9B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-181,860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0C0B9A" w14:textId="729E0D5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1.76628e+07</w:t>
                  </w:r>
                </w:p>
              </w:tc>
            </w:tr>
            <w:tr w:rsidR="000B105A" w14:paraId="11B5CA0C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20694F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749F24" w14:textId="3472085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09FEB2" w14:textId="15B5B2E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228,409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7CD711" w14:textId="769D8A4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-5.80061e+06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53904C" w14:textId="14CECCB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225,151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D3ADBE" w14:textId="5C914DB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-1.01363e+06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BD2EB6" w14:textId="4D605F1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6.25417e+06</w:t>
                  </w:r>
                </w:p>
              </w:tc>
            </w:tr>
            <w:tr w:rsidR="000B105A" w14:paraId="68CAC941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6D1164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411980" w14:textId="052DEDB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7BF3C2" w14:textId="4E05944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11,530.6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430C0D" w14:textId="4716E30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2.14043e+07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323FDE" w14:textId="54105EF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-149,896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C8E5EA" w14:textId="1317A79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187,353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2919AC" w14:textId="0D83E88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2.15658e+07</w:t>
                  </w:r>
                </w:p>
              </w:tc>
            </w:tr>
            <w:tr w:rsidR="000B105A" w14:paraId="30436B6A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E69BD9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F59CBD" w14:textId="187C32C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8ACE61" w14:textId="6FB4A47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228,409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1C69A2" w14:textId="0015DDC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-5.82201e+06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0D3236" w14:textId="61E98A2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228,948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4C0A98" w14:textId="576523B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-15,440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3F6647" w14:textId="5E17805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6.27937e+06</w:t>
                  </w:r>
                </w:p>
              </w:tc>
            </w:tr>
            <w:tr w:rsidR="000B105A" w14:paraId="7274C970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A3D1FF" w14:textId="26300ECD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Beam-6( C:\THUVIENSOLIDWORKS\ALUMINUM FRAMES25102020\SERI 5 (20,40)\20X20S5 - IS MISSING(1)[23])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BC0D22" w14:textId="1CB4934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50C7F6" w14:textId="56821B1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-148,801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1416D0" w14:textId="5855886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-1.22024e+07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BBF95C" w14:textId="645EFC2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-63,448.9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5A296C" w14:textId="2AFD815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145,787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F3D666" w14:textId="5A57165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1.24147e+07</w:t>
                  </w:r>
                </w:p>
              </w:tc>
            </w:tr>
            <w:tr w:rsidR="000B105A" w14:paraId="497CD58B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FCEFF9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8EF02F" w14:textId="5A018CA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A114E9" w14:textId="087DDC9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-136,881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AC26AE" w14:textId="5F83E18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1.29636e+07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54BAC1" w14:textId="6170922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-442,122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8D33EA" w14:textId="36A390E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145,792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0D5B86" w14:textId="3BFB94C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1.35426e+07</w:t>
                  </w:r>
                </w:p>
              </w:tc>
            </w:tr>
            <w:tr w:rsidR="000B105A" w14:paraId="4A46447F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980C4B" w14:textId="3E741D1F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Beam-7( C:\THUVIENSOLIDWORKS\ALUMINUM FRAMES25102020\SERI 5 (20,40)\20X20S5 - IS MISSING(1)[40])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1C6320" w14:textId="078DF1A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13A036" w14:textId="6B7B45E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F60C70" w14:textId="7336041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3.91808e-05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47EFD7" w14:textId="7A47B75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1.68205e-06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C8EC11" w14:textId="2C51DF2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0.00023246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14FD4E" w14:textId="5BEB6EF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4.08628e-05</w:t>
                  </w:r>
                </w:p>
              </w:tc>
            </w:tr>
            <w:tr w:rsidR="000B105A" w14:paraId="6BAE3335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18EFAD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AFAD77" w14:textId="720D5E6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9EA477" w14:textId="05EBCA1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185B33" w14:textId="41B3EBF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83,237.4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6F7192" w14:textId="2E70D50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5.05126e-06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64B0CD" w14:textId="39AA178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0.000697385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DF7C3D" w14:textId="4D55A50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83,237.4</w:t>
                  </w:r>
                </w:p>
              </w:tc>
            </w:tr>
            <w:tr w:rsidR="000B105A" w14:paraId="7DC7417A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A81796" w14:textId="5B740FAA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Beam-8( C:\THUVIENSOLIDWORKS\ALUMINUM FRAMES25102020\SERI 5 (20,40)\20X20S5 - IS MISSING(1)[6])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9DB600" w14:textId="0E89C56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5BF60B" w14:textId="5666AF5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-81,206.7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FAC7E3" w14:textId="3C60D1C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5.17859e+06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D2F24F" w14:textId="695BA15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-66,577.6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A685EF" w14:textId="7B498AB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-2,938.83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6D00DE" w14:textId="4F5AFE2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5.32638e+06</w:t>
                  </w:r>
                </w:p>
              </w:tc>
            </w:tr>
            <w:tr w:rsidR="000B105A" w14:paraId="4E4E95FB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60655C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1D700F" w14:textId="70D4BAD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60D008" w14:textId="2C119FE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-81,206.7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19A1EA" w14:textId="3B3139D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4.82363e+06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657423" w14:textId="6A83BDE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61,988.4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252C5E" w14:textId="5B19ED0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-2,938.84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240132" w14:textId="0CA6639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4.96683e+06</w:t>
                  </w:r>
                </w:p>
              </w:tc>
            </w:tr>
            <w:tr w:rsidR="000B105A" w14:paraId="3AB4E30F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D0B2BE" w14:textId="2FE4715B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Beam-9( C:\THUVIENSOLIDWORKS\ALUMINUM FRAMES25102020\SERI 5 (20,40)\20X20S5 - IS MISSING(1)[8])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65EA0E" w14:textId="69DD7CA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D0FC6A" w14:textId="7103451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-79,998.4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706CD7" w14:textId="257F69D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5.16664e+06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0C3106" w14:textId="240B293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62,906.4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C18081" w14:textId="5B38852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-1,215.72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6BC016" w14:textId="2259447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5.30955e+06</w:t>
                  </w:r>
                </w:p>
              </w:tc>
            </w:tr>
            <w:tr w:rsidR="000B105A" w14:paraId="2BB63E89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A13AC1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57C84B" w14:textId="55A5845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ABB858" w14:textId="49D3E7E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-79,998.4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CBCC4E" w14:textId="6173ABD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5.09866e+06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6998FC" w14:textId="2D94D9D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-65,742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1EF4C9" w14:textId="4275A21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-1,215.71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A17299" w14:textId="35D7FA7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5.2444e+06</w:t>
                  </w:r>
                </w:p>
              </w:tc>
            </w:tr>
            <w:tr w:rsidR="000B105A" w14:paraId="12B6FB5B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3A73AA" w14:textId="3A0B6468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Beam-10( C:\THUVIENSOLIDWORKS\ALUMINUM FRAMES25102020\SERI 5 (20,40)\20X20S5 - IS MISSING(1)[22])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741F9E" w14:textId="6217B6A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EDC897" w14:textId="42C732C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-149,698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351AAE" w14:textId="6EF4F8A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1.21773e+07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4D462C" w14:textId="46F312A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63,782.3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89F254" w14:textId="761E71B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144,290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227388" w14:textId="08FE7C4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1.23908e+07</w:t>
                  </w:r>
                </w:p>
              </w:tc>
            </w:tr>
            <w:tr w:rsidR="000B105A" w14:paraId="5A07532B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19946E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5FFA1A" w14:textId="25F1E21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0AB5DA" w14:textId="4B7B7EB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-137,780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EF3028" w14:textId="5BB8538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-1.29347e+07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173EB4" w14:textId="4969F66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441,704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CD66DD" w14:textId="011DBCE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144,280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F026A5" w14:textId="6CE3F52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1.35142e+07</w:t>
                  </w:r>
                </w:p>
              </w:tc>
            </w:tr>
            <w:tr w:rsidR="000B105A" w14:paraId="100B5F4A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429F9C" w14:textId="184B3024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Beam-11( C:\THUVIENSOLIDWORKS\ALUMINUM FRAMES25102020\SERI 5 (20,40)\20X20S5 - IS MISSING(1)[46])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F1E0D1" w14:textId="178296D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4A6DCA" w14:textId="07E2888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62E39B" w14:textId="189D9B7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2.9067e-05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C289A6" w14:textId="7162AD1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-8.96437e-07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278511" w14:textId="71979C1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0.000138366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2895E5" w14:textId="604C93B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2.99635e-05</w:t>
                  </w:r>
                </w:p>
              </w:tc>
            </w:tr>
            <w:tr w:rsidR="000B105A" w14:paraId="4EA40015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57077F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C77AC3" w14:textId="74CCDB6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BD6CB2" w14:textId="720AEB0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FFCB0C" w14:textId="27E6F39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83,237.4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1D51CC" w14:textId="621A9F9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-2.69266e-06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D7A8B2" w14:textId="3268901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0.0004151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6F873D" w14:textId="706C72F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83,237.4</w:t>
                  </w:r>
                </w:p>
              </w:tc>
            </w:tr>
            <w:tr w:rsidR="000B105A" w14:paraId="0FA1DB26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EF7B37" w14:textId="063DDFCE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Beam-12( C:\THUVIENSOLIDWORKS\ALUMINUM FRAMES25102020\SERI 5 (20,40)\20X20S5 - IS MISSING(1)[2])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56BB6F" w14:textId="0EBF946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614B9F" w14:textId="66AD714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-1.79767e+06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9ED25F" w14:textId="26DFE20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-5.00728e+06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F98EE1" w14:textId="75EDE3B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-1.6626e+06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EB3E0E" w14:textId="42464C9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83,878.1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B883B7" w14:textId="1DF4CD4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8.46755e+06</w:t>
                  </w:r>
                </w:p>
              </w:tc>
            </w:tr>
            <w:tr w:rsidR="000B105A" w14:paraId="74029072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28BD43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F19AAB" w14:textId="53737B1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C7582F" w14:textId="10456BC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-1.77599e+06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8EB02F" w14:textId="5244B65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9.33043e+06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09BBE4" w14:textId="3114FE6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3.36e+06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79D1E1" w14:textId="0D708F7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83,878.1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75531F" w14:textId="323D484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1.44664e+07</w:t>
                  </w:r>
                </w:p>
              </w:tc>
            </w:tr>
            <w:tr w:rsidR="000B105A" w14:paraId="05AB87B9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1D5F3A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DB20CB" w14:textId="7409FF5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85D4CE" w14:textId="3E96887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-467,651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419A21" w14:textId="2FFF57C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1.51601e+07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C2E624" w14:textId="71D6B5B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5.03574e+06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03BA2F" w14:textId="5505500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175,552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0A8560" w14:textId="47DCA2D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2.06635e+07</w:t>
                  </w:r>
                </w:p>
              </w:tc>
            </w:tr>
            <w:tr w:rsidR="000B105A" w14:paraId="4CF16B55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A55078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0CE97B" w14:textId="7660F59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65DE16" w14:textId="00B98A2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-1.78946e+06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05D9FE" w14:textId="68F4CE5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8.46148e+06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88C39C" w14:textId="129D660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2.98055e+06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C50572" w14:textId="3B5F1DB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83,878.1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6ED516" w14:textId="4B03B7C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1.32315e+07</w:t>
                  </w:r>
                </w:p>
              </w:tc>
            </w:tr>
            <w:tr w:rsidR="000B105A" w14:paraId="11654F7E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93D894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E88035" w14:textId="68AEB71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8B2DF2" w14:textId="11B1FC9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-1.11008e+06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6E7BB2" w14:textId="7433F88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9.85361e+06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8C533F" w14:textId="08D264C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2.88312e+06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629432" w14:textId="0A710B6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-191,411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DC02D4" w14:textId="2DCE16A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1.38468e+07</w:t>
                  </w:r>
                </w:p>
              </w:tc>
            </w:tr>
            <w:tr w:rsidR="000B105A" w14:paraId="29FFAB62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CDA351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FF3864" w14:textId="5646CD2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22FF43" w14:textId="7539CAA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-491,503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A78A41" w14:textId="452149C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-1.05049e+07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6F9C15" w14:textId="2919408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-3.12174e+06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C39B82" w14:textId="48CD229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175,552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31A7D0" w14:textId="00B56A8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1.41181e+07</w:t>
                  </w:r>
                </w:p>
              </w:tc>
            </w:tr>
            <w:tr w:rsidR="000B105A" w14:paraId="315DA46A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FE00B7" w14:textId="7B4100EE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Beam-13( C:\THUVIENSOLIDWORKS\ALUMINUM </w:t>
                  </w:r>
                  <w:r>
                    <w:rPr>
                      <w:sz w:val="20"/>
                      <w:szCs w:val="20"/>
                    </w:rPr>
                    <w:lastRenderedPageBreak/>
                    <w:t>FRAMES25102020\SERI 5 (20,40)\20X20S5 - IS MISSING(1)[11])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6E2E0A" w14:textId="07CDAC9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lastRenderedPageBreak/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E9335C" w14:textId="7863CA2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228,425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6448AF" w14:textId="274EAF6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-5.79949e+06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452995" w14:textId="10AAF01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-229,589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5901F6" w14:textId="08C9394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980,936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AD031F" w14:textId="2AA76F5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6.2575e+06</w:t>
                  </w:r>
                </w:p>
              </w:tc>
            </w:tr>
            <w:tr w:rsidR="000B105A" w14:paraId="1A82854B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894579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3B2AD9" w14:textId="746699C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E78300" w14:textId="1F25F38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228,425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996B5F" w14:textId="0DFB8D1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-5.23389e+06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B8E339" w14:textId="066023B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-225,571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F1AEAA" w14:textId="3146E91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-1.01545e+06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C688FF" w14:textId="0868E76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5.68788e+06</w:t>
                  </w:r>
                </w:p>
              </w:tc>
            </w:tr>
            <w:tr w:rsidR="000B105A" w14:paraId="6C835E98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DBF580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6626DD" w14:textId="3B814DC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EDAD54" w14:textId="6A91A77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11,080.6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1F161B" w14:textId="70D1F70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2.13981e+07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9FD231" w14:textId="41FE212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150,255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4F671C" w14:textId="4D4BBB8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188,504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3377AF" w14:textId="6D66E1E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2.15594e+07</w:t>
                  </w:r>
                </w:p>
              </w:tc>
            </w:tr>
            <w:tr w:rsidR="000B105A" w14:paraId="47A3981E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C0A3D3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59968A" w14:textId="1EF4E79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F11182" w14:textId="34650D6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228,425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399F36" w14:textId="23C107A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-5.79949e+06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9DC58B" w14:textId="3F508C6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-229,589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B020B0" w14:textId="1028393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980,936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E2ECCF" w14:textId="7227EA5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6.2575e+06</w:t>
                  </w:r>
                </w:p>
              </w:tc>
            </w:tr>
            <w:tr w:rsidR="000B105A" w14:paraId="37FC8986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B38AF7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E714EC" w14:textId="0055F30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1A90DA" w14:textId="7C5860A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228,425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33E359" w14:textId="6581BB9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-5.82388e+06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A5933D" w14:textId="3D0689E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-226,145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0E770F" w14:textId="3EE5ABB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-17,258.7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FA4381" w14:textId="0BF9D09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6.27845e+06</w:t>
                  </w:r>
                </w:p>
              </w:tc>
            </w:tr>
            <w:tr w:rsidR="000B105A" w14:paraId="1F7FDA47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D2561F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3EAAF7" w14:textId="09C5134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31BF6A" w14:textId="6880F7A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11,188.4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891EBF" w14:textId="36AAE89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2.11444e+07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6D6C09" w14:textId="55A8BD0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159,368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D68FA2" w14:textId="45693BF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-183,177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50DECB" w14:textId="712D6A6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2.1315e+07</w:t>
                  </w:r>
                </w:p>
              </w:tc>
            </w:tr>
            <w:tr w:rsidR="000B105A" w14:paraId="1996E085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BF4562" w14:textId="3866B239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Beam-14( C:\THUVIENSOLIDWORKS\ALUMINUM FRAMES25102020\SERI 5 (20,40)\20X20S5 - IS MISSING(1)[21])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D57533" w14:textId="56D0048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FE1300" w14:textId="0549B3D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-147,758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2BA8F0" w14:textId="7785E77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1.21913e+07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FCD308" w14:textId="670CE92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-66,446.3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38BD90" w14:textId="7559C7B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-112,849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CD071F" w14:textId="104EF6E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1.24055e+07</w:t>
                  </w:r>
                </w:p>
              </w:tc>
            </w:tr>
            <w:tr w:rsidR="000B105A" w14:paraId="492568B2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379CB9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843B4D" w14:textId="4062732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E3C77F" w14:textId="1BE86F5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-135,840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693AC4" w14:textId="3F04441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-1.29623e+07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002CB2" w14:textId="21B4AD8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-432,923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BF8B0C" w14:textId="2B72BE7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-112,839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4611CC" w14:textId="6C0260B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1.3531e+07</w:t>
                  </w:r>
                </w:p>
              </w:tc>
            </w:tr>
            <w:tr w:rsidR="000B105A" w14:paraId="27E3F362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9817B9" w14:textId="19BF1355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Beam-15( C:\THUVIENSOLIDWORKS\ALUMINUM FRAMES25102020\SERI 5 (20,40)\20X20S5 - IS MISSING(1)[5])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D3008E" w14:textId="5255526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C9143E" w14:textId="2E47584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-243,725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1A3B07" w14:textId="0212058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74,192.6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5777B4" w14:textId="086B5B0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-1.42857e+07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97E70B" w14:textId="198EB6A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-1.78571e+06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8762BF" w14:textId="13017F6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1.46036e+07</w:t>
                  </w:r>
                </w:p>
              </w:tc>
            </w:tr>
            <w:tr w:rsidR="000B105A" w14:paraId="0CF18103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452331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63F4DA" w14:textId="3B82124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B5382B" w14:textId="0803632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-242,748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38B5E5" w14:textId="04FEAF6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-53,862.2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A6D7CC" w14:textId="399C922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-1.45494e+07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B1A380" w14:textId="46A0E7A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1.78003e+06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DA18AE" w14:textId="25E3853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1.4846e+07</w:t>
                  </w:r>
                </w:p>
              </w:tc>
            </w:tr>
            <w:tr w:rsidR="000B105A" w14:paraId="09613A5B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3FC4D9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6F7359" w14:textId="247AC53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A91837" w14:textId="14EC528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-243,725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12CBA0" w14:textId="4925E6F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-57,568.8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1A8433" w14:textId="4E19A1B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1.41061e+07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4E98E1" w14:textId="485DAE1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-1.78571e+06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4BCF6C" w14:textId="4CED770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1.44074e+07</w:t>
                  </w:r>
                </w:p>
              </w:tc>
            </w:tr>
            <w:tr w:rsidR="000B105A" w14:paraId="06F807ED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EA592D" w14:textId="785D32A1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Beam-16( C:\THUVIENSOLIDWORKS\ALUMINUM FRAMES25102020\SERI 5 (20,40)\20X20S5 - IS MISSING(1)[16])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6BD8CE" w14:textId="2A6C551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693F49" w14:textId="1909C82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190,052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ADB54D" w14:textId="27501D6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-1,740.24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112662" w14:textId="4784590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-517,270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FA6E85" w14:textId="3B5810E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-230,099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6EB3E4" w14:textId="3C8D199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709,062</w:t>
                  </w:r>
                </w:p>
              </w:tc>
            </w:tr>
            <w:tr w:rsidR="000B105A" w14:paraId="0BE0E3DE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379B59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4FA276" w14:textId="0C1BFED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186FBE" w14:textId="290B518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-0.000122375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83B4FF" w14:textId="3244357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1.90236e-05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C386E9" w14:textId="7DC4B6C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1.47672e-05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1B5E2E" w14:textId="7EA4DD3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8.75234e-07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F8D3C4" w14:textId="15C84B3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0.000156165</w:t>
                  </w:r>
                </w:p>
              </w:tc>
            </w:tr>
            <w:tr w:rsidR="000B105A" w14:paraId="50F0D39C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D5BB08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74FE71" w14:textId="3FF9958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521B67" w14:textId="64E9559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60,725.5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F21CE7" w14:textId="668693D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9.50956e-05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4BA5A1" w14:textId="53E2B29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7.39059e-05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1DF7E9" w14:textId="3AE92A2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4.37618e-06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BCB176" w14:textId="1E0242C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60,725.5</w:t>
                  </w:r>
                </w:p>
              </w:tc>
            </w:tr>
            <w:tr w:rsidR="000B105A" w14:paraId="632A7751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302163" w14:textId="2ED4F51E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Beam-17( C:\THUVIENSOLIDWORKS\ALUMINUM FRAMES25102020\SERI 5 (20,40)\20X20S5 - IS MISSING(1)[42])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7DC396" w14:textId="3ACC3EC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C50531" w14:textId="4890A7E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650F61" w14:textId="7085A2A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2.68658e-05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0BC944" w14:textId="51BCDB4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-2.10878e-06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35050E" w14:textId="5535C02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-9.67487e-05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0FAB46" w14:textId="0A19BEA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2.89745e-05</w:t>
                  </w:r>
                </w:p>
              </w:tc>
            </w:tr>
            <w:tr w:rsidR="000B105A" w14:paraId="067A8C4A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479BCA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304B61" w14:textId="18B4241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C8AE84" w14:textId="51D9B09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DBD579" w14:textId="2758851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83,237.4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993C6D" w14:textId="09F5D2D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-6.32792e-06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B007A6" w14:textId="36A5562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-0.00029025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226B49" w14:textId="7FE6A87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83,237.4</w:t>
                  </w:r>
                </w:p>
              </w:tc>
            </w:tr>
            <w:tr w:rsidR="000B105A" w14:paraId="395374F1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477386" w14:textId="5B8F6D4A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Beam-18( C:\THUVIENSOLIDWORKS\ALUMINUM FRAMES25102020\SERI 5 (20,40)\20X20S5 - IS MISSING(1)[47])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278844" w14:textId="2860A61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A34F1A" w14:textId="1ED1BED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1E6D57" w14:textId="6F9408B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0.000208316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5574BB" w14:textId="1D1E311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8.98348e-07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6BE068" w14:textId="2A4D06A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0.00013829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8CD1A4" w14:textId="68053EA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0.000209214</w:t>
                  </w:r>
                </w:p>
              </w:tc>
            </w:tr>
            <w:tr w:rsidR="000B105A" w14:paraId="5A18EA4C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AB5CE2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17491B" w14:textId="2C42AFB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5C6627" w14:textId="155CE2A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-1.05641e-08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C7BBBD" w14:textId="276F868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83,237.3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7A05C5" w14:textId="7C88671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2.6925e-06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3C34AE" w14:textId="17E7E83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0.000414873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BDB014" w14:textId="36C3B65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83,237.3</w:t>
                  </w:r>
                </w:p>
              </w:tc>
            </w:tr>
            <w:tr w:rsidR="000B105A" w14:paraId="1B4F7E77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A51D14" w14:textId="74E9DC7E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Beam-19( C:\THUVIENSOLIDWORKS\ALUMINUM FRAMES25102020\SERI 5 (20,40)\20X20S5 - IS MISSING(1)[48])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597A28" w14:textId="4ABCBFE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B02DF8" w14:textId="461A59E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E049FA" w14:textId="7BF6F49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0.000206314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82CF37" w14:textId="4C12154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3.9655e-07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545130" w14:textId="6CC634B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0.00018761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BB80F9" w14:textId="0AE0D24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0.00020671</w:t>
                  </w:r>
                </w:p>
              </w:tc>
            </w:tr>
            <w:tr w:rsidR="000B105A" w14:paraId="3E934238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907EE6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610868" w14:textId="6DEFD56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8C693B" w14:textId="24DB4BB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2.11282e-08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ADC20B" w14:textId="0BF5011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83,237.3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F9F006" w14:textId="513816D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1.20167e-06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79C95B" w14:textId="6FD017A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0.00056283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2E8439" w14:textId="1D27752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83,237.3</w:t>
                  </w:r>
                </w:p>
              </w:tc>
            </w:tr>
            <w:tr w:rsidR="000B105A" w14:paraId="34FCCB90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7A3839" w14:textId="225AEEEF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Beam-20( C:\THUVIENSOLIDWORKS\ALUMINUM FRAMES25102020\SERI 5 (20,40)\20X20S5 - IS MISSING(1)[49])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CBA4F2" w14:textId="158D074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83A144" w14:textId="5E5C774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CEA73C" w14:textId="1C587B6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0.000206642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F29A9D" w14:textId="09837A3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-6.51868e-07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224F94" w14:textId="13F32D6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-0.000183076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53B2BC" w14:textId="7321711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0.000207294</w:t>
                  </w:r>
                </w:p>
              </w:tc>
            </w:tr>
            <w:tr w:rsidR="000B105A" w14:paraId="6A087031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8E9C71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1473C4" w14:textId="64FCE47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AA0271" w14:textId="54D6549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2C7387" w14:textId="3D77319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83,237.3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58F103" w14:textId="20B7464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-1.93968e-06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22DA4E" w14:textId="3210D1E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-0.000549217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1DB07D" w14:textId="4A50CA1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83,237.3</w:t>
                  </w:r>
                </w:p>
              </w:tc>
            </w:tr>
            <w:tr w:rsidR="000B105A" w14:paraId="3A60A5C0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0623A8" w14:textId="0A47A2C8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lastRenderedPageBreak/>
                    <w:t>Beam-21( C:\THUVIENSOLIDWORKS\ALUMINUM FRAMES25102020\SERI 5 (20,40)\20X20S5 - IS MISSING(1)[12])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92CD4F" w14:textId="793C8B6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DB0B1E" w14:textId="22BBCEF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-155,027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46594F" w14:textId="19FFEBE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-7.3356e+06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DD1C9D" w14:textId="0A0A587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563,407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9FA8F9" w14:textId="49F0624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-5.63878e+06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222E8E" w14:textId="25F765E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8.05403e+06</w:t>
                  </w:r>
                </w:p>
              </w:tc>
            </w:tr>
            <w:tr w:rsidR="000B105A" w14:paraId="7252AA18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350931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AE6195" w14:textId="1F0E4C6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E28798" w14:textId="0294F4D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-155,060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788C6F" w14:textId="2780A5A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-7.39414e+06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B083B2" w14:textId="0D5FEC9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557,084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B929CB" w14:textId="3403023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483.141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851A67" w14:textId="7278D0C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8.10629e+06</w:t>
                  </w:r>
                </w:p>
              </w:tc>
            </w:tr>
            <w:tr w:rsidR="000B105A" w14:paraId="7F41CDD8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8C3D2A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13585E" w14:textId="1FEDF8C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31B509" w14:textId="076D8A4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62,316.8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FAFE87" w14:textId="105F01D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2.21766e+07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0335DD" w14:textId="27D751F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-361,023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3661A9" w14:textId="0A70C3B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-113,850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4D6C55" w14:textId="2311A39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2.25999e+07</w:t>
                  </w:r>
                </w:p>
              </w:tc>
            </w:tr>
            <w:tr w:rsidR="000B105A" w14:paraId="07CAB323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B1F170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883A8B" w14:textId="76BDBCB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3AACB4" w14:textId="67FD585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62,143.8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0056CD" w14:textId="7D3249A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2.20491e+07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0EAF0B" w14:textId="0D3FB1C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-329,831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5E1829" w14:textId="5F93142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105,965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D1843C" w14:textId="2878EA3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2.24411e+07</w:t>
                  </w:r>
                </w:p>
              </w:tc>
            </w:tr>
            <w:tr w:rsidR="000B105A" w14:paraId="2D21C13F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08AD6A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F19EB7" w14:textId="41BF30B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6298D6" w14:textId="5EBC3D9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-155,060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8E3916" w14:textId="769469C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-7.39414e+06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30D7B0" w14:textId="36ABDF6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557,084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CF347B" w14:textId="7AA624B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483.141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1D3FB4" w14:textId="52DA95E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8.10629e+06</w:t>
                  </w:r>
                </w:p>
              </w:tc>
            </w:tr>
            <w:tr w:rsidR="000B105A" w14:paraId="5679A34C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DCBBF0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22C93D" w14:textId="26B6C09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8F2E4F" w14:textId="4C069D9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-155,027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F05DFF" w14:textId="34D7BF8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-7.3356e+06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52DC8D" w14:textId="53DBA7E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563,407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E3C9B1" w14:textId="2CC577E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-5.63878e+06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BD552F" w14:textId="2E94AB3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8.05403e+06</w:t>
                  </w:r>
                </w:p>
              </w:tc>
            </w:tr>
            <w:tr w:rsidR="000B105A" w14:paraId="6E7B9DD4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34D977" w14:textId="634970EB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Beam-22( C:\THUVIENSOLIDWORKS\ALUMINUM FRAMES25102020\SERI 5 (20,40)\20X20S5 - IS MISSING(1)[36])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87A963" w14:textId="137DC70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79F7E1" w14:textId="5B4A3C3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27666D" w14:textId="49F461B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0.000218356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914ED2" w14:textId="3F56A17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8.60293e-07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89A55B" w14:textId="797D649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-0.000228051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997072" w14:textId="5A87DEB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0.000219216</w:t>
                  </w:r>
                </w:p>
              </w:tc>
            </w:tr>
            <w:tr w:rsidR="000B105A" w14:paraId="33910F69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F1764D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542F4D" w14:textId="2977529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A79A2E" w14:textId="61A760D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8.45128e-08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D29E31" w14:textId="6D3ADB9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83,237.3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0BA295" w14:textId="0608092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2.57085e-06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68ED5F" w14:textId="7D52EA7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-0.000684164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6714AD" w14:textId="70F9A8E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83,237.3</w:t>
                  </w:r>
                </w:p>
              </w:tc>
            </w:tr>
            <w:tr w:rsidR="000B105A" w14:paraId="434847F9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6572A8" w14:textId="0A3FF3DB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Beam-23( C:\THUVIENSOLIDWORKS\ALUMINUM FRAMES25102020\SERI 5 (20,40)\20X20S5 - IS MISSING(1)[50])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EC4D0E" w14:textId="527AD10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54EA80" w14:textId="4CB2DE4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B51739" w14:textId="05061B9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0.000208606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48E709" w14:textId="565E3D5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-1.04611e-06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D40B88" w14:textId="7864DEC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-0.000144856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CB09EA" w14:textId="50C2F81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0.000209652</w:t>
                  </w:r>
                </w:p>
              </w:tc>
            </w:tr>
            <w:tr w:rsidR="000B105A" w14:paraId="19A55E54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29ABBA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ADA083" w14:textId="62B38F8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F3A64B" w14:textId="1D96D2D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5.28205e-09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3F7844" w14:textId="3E243C6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83,237.3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F5ADA2" w14:textId="0F2F212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-3.14852e-06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12ED07" w14:textId="1E16A85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-0.000434567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1C02D4" w14:textId="6643B6D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83,237.3</w:t>
                  </w:r>
                </w:p>
              </w:tc>
            </w:tr>
            <w:tr w:rsidR="000B105A" w14:paraId="195CD14C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F79DF1" w14:textId="14E51F3B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Beam-24( C:\THUVIENSOLIDWORKS\ALUMINUM FRAMES25102020\SERI 5 (20,40)\20X20S5 - IS MISSING(1)[3])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72E0FF" w14:textId="34EBCF1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2E6430" w14:textId="5575333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-468,853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C65F35" w14:textId="0C3BDC1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5.29927e+06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3F1899" w14:textId="6F764C6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1.4846e+07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9F5CBC" w14:textId="285D9ED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-119,177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B53FC8" w14:textId="2AA2E04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2.06141e+07</w:t>
                  </w:r>
                </w:p>
              </w:tc>
            </w:tr>
            <w:tr w:rsidR="000B105A" w14:paraId="319F24C7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F48178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17B249" w14:textId="4583565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1F5E41" w14:textId="5A94312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-1.80271e+06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6FC53F" w14:textId="022F88E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-1.87611e+06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EECF5D" w14:textId="74A4D66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-4.81214e+06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95F595" w14:textId="72C2BD6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-71,927.1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FB23F5" w14:textId="33E93D5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8.49095e+06</w:t>
                  </w:r>
                </w:p>
              </w:tc>
            </w:tr>
            <w:tr w:rsidR="000B105A" w14:paraId="48480F91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1919E3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02DAA6" w14:textId="15E2DE2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8B138E" w14:textId="3B70D30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-1.7945e+06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7A152A" w14:textId="725BDBF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3.05183e+06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8AB94A" w14:textId="4911EC8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8.24902e+06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F2F4DE" w14:textId="4FAB6BE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-71,927.1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A8D033" w14:textId="7E566E1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1.30953e+07</w:t>
                  </w:r>
                </w:p>
              </w:tc>
            </w:tr>
            <w:tr w:rsidR="000B105A" w14:paraId="18A8DAE4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43CA83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BCC78C" w14:textId="54CAD3B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403C65" w14:textId="04288EC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-1.7805e+06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59D62C" w14:textId="22F997A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3.77093e+06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7A038B" w14:textId="5C3C6A3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9.93433e+06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E6AFC2" w14:textId="14C48E5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-71,927.1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F16B2A" w14:textId="539458F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1.54858e+07</w:t>
                  </w:r>
                </w:p>
              </w:tc>
            </w:tr>
            <w:tr w:rsidR="000B105A" w14:paraId="09A1B095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E6BB58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ADDF68" w14:textId="7D260DF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607AB6" w14:textId="37F3925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-1.11275e+06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508177" w14:textId="16417E4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3.05753e+06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839B0E" w14:textId="6995400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9.59186e+06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E04658" w14:textId="1DC54FA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219,228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F78B24" w14:textId="358D01E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1.37621e+07</w:t>
                  </w:r>
                </w:p>
              </w:tc>
            </w:tr>
            <w:tr w:rsidR="000B105A" w14:paraId="552734BF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6143D1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735B80" w14:textId="7D8F8F2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8A2EA4" w14:textId="0774A66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-492,705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2C2E10" w14:textId="211FF35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-3.35382e+06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EFBF2E" w14:textId="61C62B9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-1.00039e+07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86175D" w14:textId="0A8400E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-119,177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3B187C" w14:textId="0524443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1.38505e+07</w:t>
                  </w:r>
                </w:p>
              </w:tc>
            </w:tr>
            <w:tr w:rsidR="000B105A" w14:paraId="502E902F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2473B4" w14:textId="0AC0BAE6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Beam-25( C:\THUVIENSOLIDWORKS\ALUMINUM FRAMES25102020\SERI 5 (20,40)\20X20S5 - IS MISSING(1)[37])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77BBCD" w14:textId="1ECEBCC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6C613E" w14:textId="7C2E0DF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DB6316" w14:textId="0DDAA27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0.000218289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751B7C" w14:textId="17983C4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-1.64575e-06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AC2B60" w14:textId="464E13D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0.000232149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08FF15" w14:textId="3C5CE07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0.000219935</w:t>
                  </w:r>
                </w:p>
              </w:tc>
            </w:tr>
            <w:tr w:rsidR="000B105A" w14:paraId="537EEA48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A12B38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040544" w14:textId="521C5DF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4B00B4" w14:textId="254DCF0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8.45128e-08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66F505" w14:textId="350C3AE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83,237.3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D2B5C8" w14:textId="313B7C7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-4.93407e-06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9481E3" w14:textId="5222B9F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0.000696452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47BF33" w14:textId="1944552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83,237.3</w:t>
                  </w:r>
                </w:p>
              </w:tc>
            </w:tr>
            <w:tr w:rsidR="000B105A" w14:paraId="7DF4B2D6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F1A43D" w14:textId="62748235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Beam-26( C:\THUVIENSOLIDWORKS\ALUMINUM FRAMES25102020\SERI 5 (20,40)\20X20S5 - IS MISSING(1)[43])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36A449" w14:textId="2AB40DC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493C31" w14:textId="5881AC6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96FC12" w14:textId="01BF400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2.93736e-05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50F0F8" w14:textId="21086C9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1.04675e-06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3916F0" w14:textId="5B3AB61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-0.000144793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31BB8C" w14:textId="7668B45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3.04204e-05</w:t>
                  </w:r>
                </w:p>
              </w:tc>
            </w:tr>
            <w:tr w:rsidR="000B105A" w14:paraId="79F0059E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C2A7A4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A62C89" w14:textId="29DC91C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075FDC" w14:textId="0DD257E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F53777" w14:textId="5982875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83,237.4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5DA114" w14:textId="7F8DFED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3.15648e-06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F955BB" w14:textId="0575BAA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-0.000434382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5ABC20" w14:textId="1087200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83,237.4</w:t>
                  </w:r>
                </w:p>
              </w:tc>
            </w:tr>
            <w:tr w:rsidR="000B105A" w14:paraId="27116B3D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8ED247" w14:textId="15610C5D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Beam-27( C:\THUVIENSOLIDWORKS\ALUMINUM FRAMES25102020\SERI 5 (20,40)\20X20S5 - IS MISSING(1)[25])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25C9A8" w14:textId="4724107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B60008" w14:textId="4D99A14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3,911.43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2C101F" w14:textId="19CC925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639,624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73273D" w14:textId="58169E8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-18,414.6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B52EEB" w14:textId="76CD284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-10,779.6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D5CC74" w14:textId="378E968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661,950</w:t>
                  </w:r>
                </w:p>
              </w:tc>
            </w:tr>
            <w:tr w:rsidR="000B105A" w14:paraId="6CD9CA4A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BA5311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116C59" w14:textId="7431095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765C82" w14:textId="183F273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3,911.43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C7E0B0" w14:textId="49D04B3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654,129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038446" w14:textId="56E2357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-24,875.5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F63E15" w14:textId="3F2A618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-10,779.6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B87E81" w14:textId="57EBB06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682,916</w:t>
                  </w:r>
                </w:p>
              </w:tc>
            </w:tr>
            <w:tr w:rsidR="000B105A" w14:paraId="3D37E75D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50853C" w14:textId="2710D114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Beam-28( C:\THUVIENSOLIDWORKS\ALUMINUM FRAMES25102020\SERI 5 (20,40)\20X20S5 - IS MISSING(1)[28])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143B84" w14:textId="4B31ABB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3C264B" w14:textId="4B95F90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-1.69026e-05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96084D" w14:textId="537E6D8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1.56643e-05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C951F5" w14:textId="343DEAC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-1.88427e-06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59F1A0" w14:textId="4663C5D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-4.93027e-06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978E38" w14:textId="7CAA30E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3.44512e-05</w:t>
                  </w:r>
                </w:p>
              </w:tc>
            </w:tr>
            <w:tr w:rsidR="000B105A" w14:paraId="3FEB241D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6BAA3A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6E5154" w14:textId="28241A8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32F0B0" w14:textId="0C19FDC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14,793.8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485C5E" w14:textId="5C290A7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0.000140987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0C401E" w14:textId="2D825A6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-79,884.7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047AB1" w14:textId="7CD31AF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-4.45458e-05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E3B031" w14:textId="49BDCDF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94,678.5</w:t>
                  </w:r>
                </w:p>
              </w:tc>
            </w:tr>
            <w:tr w:rsidR="000B105A" w14:paraId="15413669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4AEBF8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4B5D50" w14:textId="1192858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47A631" w14:textId="3D19198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794.61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BFA7BA" w14:textId="06F5448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1.56617e-05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926337" w14:textId="0A53E6B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-1.87886e-06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F4E3E3" w14:textId="4FC78A6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-4.93027e-06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D74A11" w14:textId="3515253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794.61</w:t>
                  </w:r>
                </w:p>
              </w:tc>
            </w:tr>
            <w:tr w:rsidR="000B105A" w14:paraId="31CE9A34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AF5BB4" w14:textId="0F096D40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Beam-29( C:\THUVIENSOLIDWORKS\ALUMINUM FRAMES25102020\SERI 5 (20,40)\20X20S5 - IS MISSING(1)[9])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5DE72C" w14:textId="77B0F12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7A7A92" w14:textId="5A1FB11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BD08FC" w14:textId="0CD9B66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0E6C23" w14:textId="1737F26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574438" w14:textId="585B107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E0F973" w14:textId="389478A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05A" w14:paraId="0929390E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BEF42C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AA24F5" w14:textId="32E5986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58B733" w14:textId="2D156DC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-154,901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790475" w14:textId="2A225A5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-7.34576e+06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ACC9AE" w14:textId="02F19C8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-551,314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C1F57F" w14:textId="0A0E620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9,825.7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F3E872" w14:textId="64D3538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8.05197e+06</w:t>
                  </w:r>
                </w:p>
              </w:tc>
            </w:tr>
            <w:tr w:rsidR="000B105A" w14:paraId="42B82FBD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739B1B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121D1F" w14:textId="1A3745B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F3FE96" w14:textId="557B0B9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62,752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7A8F8A" w14:textId="6C78BF4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2.2104e+07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E1932C" w14:textId="6F4FDB3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325,386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D7EA83" w14:textId="6598C82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98,769.3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4C49CF" w14:textId="3142986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2.24922e+07</w:t>
                  </w:r>
                </w:p>
              </w:tc>
            </w:tr>
            <w:tr w:rsidR="000B105A" w14:paraId="39E266FF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998FD5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2F99BA" w14:textId="62DD1E9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2922A6" w14:textId="57EADCF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-154,901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232F58" w14:textId="682C01B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-7.34576e+06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DC1251" w14:textId="7B49B6D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-551,314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B794FA" w14:textId="55F86A9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9,825.7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DB15DB" w14:textId="361EE37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8.05197e+06</w:t>
                  </w:r>
                </w:p>
              </w:tc>
            </w:tr>
            <w:tr w:rsidR="000B105A" w14:paraId="2D14C6D4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61F4B1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F50F74" w14:textId="5A097C0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5EB73A" w14:textId="38E75DE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62,753.1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A7D6A1" w14:textId="1F092B9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-1.7082e+07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E1BEEB" w14:textId="3DDA628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-535,391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6634CF" w14:textId="7E0295A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98,765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04B15A" w14:textId="4433315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1.76802e+07</w:t>
                  </w:r>
                </w:p>
              </w:tc>
            </w:tr>
            <w:tr w:rsidR="000B105A" w14:paraId="666ED025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21B274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C7CC47" w14:textId="7AF9513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F4AC37" w14:textId="49AE818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62,008.5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7F8D87" w14:textId="46ACE9B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2.21223e+07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653BD3" w14:textId="729010F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362,240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B4E7F1" w14:textId="1BE79FA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-115,098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32DDAC" w14:textId="1FE3E3D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2.25466e+07</w:t>
                  </w:r>
                </w:p>
              </w:tc>
            </w:tr>
            <w:tr w:rsidR="000B105A" w14:paraId="2C56BBB5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09818C" w14:textId="2D976652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Beam-30( C:\THUVIENSOLIDWORKS\ALUMINUM FRAMES25102020\SERI 5 (20,40)\20X20S5 - IS MISSING(1)[27])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BB82B8" w14:textId="243D148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92AE4A" w14:textId="564A715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-1.69026e-05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351C28" w14:textId="00EAE3B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-1.52529e-05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860B1E" w14:textId="4E2E6D1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-2.03426e-06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65368B" w14:textId="661B2EF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8.08906e-06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EA58A0" w14:textId="3BE5C6D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3.41897e-05</w:t>
                  </w:r>
                </w:p>
              </w:tc>
            </w:tr>
            <w:tr w:rsidR="000B105A" w14:paraId="3A6DB1B3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D9A8B6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2A20FD" w14:textId="7909414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405FB4" w14:textId="731921B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794.61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A45567" w14:textId="262F783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-1.5237e-05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6D4888" w14:textId="0623D73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-2.03936e-06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84437A" w14:textId="2804D8F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8.08906e-06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1D7066" w14:textId="5D03353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794.61</w:t>
                  </w:r>
                </w:p>
              </w:tc>
            </w:tr>
            <w:tr w:rsidR="000B105A" w14:paraId="1B6D9FC7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E8F602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326FE3" w14:textId="5F1E855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FB240B" w14:textId="30EEDB3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14,793.8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A285E5" w14:textId="565D6B3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-0.000137255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F7A278" w14:textId="58E6A4F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-79,884.7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20AE3B" w14:textId="2354B53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7.29907e-05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C90910" w14:textId="03B7B12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94,678.5</w:t>
                  </w:r>
                </w:p>
              </w:tc>
            </w:tr>
            <w:tr w:rsidR="000B105A" w14:paraId="465A33E9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503244" w14:textId="51A8897A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Beam-31( C:\THUVIENSOLIDWORKS\ALUMINUM FRAMES25102020\SERI 5 (20,40)\20X20S5 - IS MISSING(1)[38])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A5173F" w14:textId="49AEF35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799CBC" w14:textId="57BB6C7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7EC8C4" w14:textId="4C3DBD3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0.000205588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E8D368" w14:textId="7791D87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-2.84376e-06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030C35" w14:textId="3129A75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9.74631e-05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F8156A" w14:textId="2604ABD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0.000208432</w:t>
                  </w:r>
                </w:p>
              </w:tc>
            </w:tr>
            <w:tr w:rsidR="000B105A" w14:paraId="65EB44DB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8819A6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4CA94E" w14:textId="1C42042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07F16D" w14:textId="2BA6B90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C59F24" w14:textId="3614AEA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83,237.3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76F8EE" w14:textId="527D6BE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-8.52937e-06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387590" w14:textId="30A2377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0.000292391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02EA82" w14:textId="5A36BE4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83,237.3</w:t>
                  </w:r>
                </w:p>
              </w:tc>
            </w:tr>
            <w:tr w:rsidR="000B105A" w14:paraId="35896565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3E9268" w14:textId="0998414B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Beam-32( C:\THUVIENSOLIDWORKS\ALUMINUM FRAMES25102020\SERI 5 (20,40)\20X20S5 - IS MISSING(1)[19])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8341A6" w14:textId="310D8DD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7A5B0A" w14:textId="7008839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422.273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037164" w14:textId="11AE3BE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7.50892e+06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21CC3E" w14:textId="643D28B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136,465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A521DF" w14:textId="194F005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32,370.6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111619" w14:textId="06CCF4F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7.6458e+06</w:t>
                  </w:r>
                </w:p>
              </w:tc>
            </w:tr>
            <w:tr w:rsidR="000B105A" w14:paraId="4885F724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B94DD9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EC7291" w14:textId="7FDEFFD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F424BA" w14:textId="290915C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422.273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31DDBE" w14:textId="5C960C5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7.5442e+06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14AAB3" w14:textId="036498F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127,258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E56559" w14:textId="454DCF8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32,370.6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6DFCBE" w14:textId="551FD2B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7.67188e+06</w:t>
                  </w:r>
                </w:p>
              </w:tc>
            </w:tr>
            <w:tr w:rsidR="000B105A" w14:paraId="62BC926E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E20F0F" w14:textId="13250E0C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Beam-33( C:\THUVIENSOLIDWORKS\ALUMINUM FRAMES25102020\SERI 5 (20,40)\20X20S5 - IS MISSING(1)[32])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685B23" w14:textId="0F98A36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7D1964" w14:textId="6DC14D0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-0.000164293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43FCB4" w14:textId="2BB40E1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1.93568e-05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424409" w14:textId="358E0DA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-1.36246e-05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38BB0D" w14:textId="25ADC1F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-2.05718e-05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6CD1E1" w14:textId="15F5F5F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0.000197274</w:t>
                  </w:r>
                </w:p>
              </w:tc>
            </w:tr>
            <w:tr w:rsidR="000B105A" w14:paraId="12465E2A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795BB4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BFC8C0" w14:textId="17EA068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856F13" w14:textId="080873C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-71,758.1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031985" w14:textId="474E8F3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0.000135487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F6F98D" w14:textId="2BD9A08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-79,884.6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D08856" w14:textId="56F0299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-0.000143969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0B3D95" w14:textId="5677874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151,643</w:t>
                  </w:r>
                </w:p>
              </w:tc>
            </w:tr>
            <w:tr w:rsidR="000B105A" w14:paraId="79BA3E1B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43B6C5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C759D2" w14:textId="428E76D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CD6DE2" w14:textId="6E71856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-130,577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FD5178" w14:textId="1417607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0.000135487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2B1E51" w14:textId="5FDD6B5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-79,884.6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36EC54" w14:textId="4C6C7AF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-0.000143969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1549BB" w14:textId="78B7428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210,461</w:t>
                  </w:r>
                </w:p>
              </w:tc>
            </w:tr>
            <w:tr w:rsidR="000B105A" w14:paraId="02248F55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4A3D48" w14:textId="3A8A6713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Beam-34( C:\THUVIENSOLIDWORKS\ALU</w:t>
                  </w:r>
                  <w:r>
                    <w:rPr>
                      <w:sz w:val="20"/>
                      <w:szCs w:val="20"/>
                    </w:rPr>
                    <w:lastRenderedPageBreak/>
                    <w:t>MINUM FRAMES25102020\SERI 5 (20,40)\20X20S5 - IS MISSING(1)[45])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1D97B9" w14:textId="6AA10AA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lastRenderedPageBreak/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526042" w14:textId="3F21D4A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43ABD4" w14:textId="0FE8B2F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2.68459e-05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23B46A" w14:textId="6D255C9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-3.91216e-07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CD1C87" w14:textId="4D5E81B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0.000187843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CC2E9A" w14:textId="3DA360C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2.72371e-05</w:t>
                  </w:r>
                </w:p>
              </w:tc>
            </w:tr>
            <w:tr w:rsidR="000B105A" w14:paraId="3FBF1175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B98B4E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220773" w14:textId="3FC3E86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84B7FF" w14:textId="59B8009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9376CB" w14:textId="02FBE27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83,237.4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413CB0" w14:textId="142BFD3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-1.19323e-06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C1F7D8" w14:textId="769E2F3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0.00056353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4DCD05" w14:textId="2D85B0E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83,237.4</w:t>
                  </w:r>
                </w:p>
              </w:tc>
            </w:tr>
            <w:tr w:rsidR="000B105A" w14:paraId="26C271A4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F2EF3E" w14:textId="67992BFB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Beam-35( C:\THUVIENSOLIDWORKS\ALUMINUM FRAMES25102020\SERI 5 (20,40)\20X20S5 - IS MISSING(1)[24])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D0EF88" w14:textId="7A392E5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821A02" w14:textId="7EB4EBD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-146,827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2CA441" w14:textId="7DC7B41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-1.22153e+07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A6302D" w14:textId="71560B8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66,502.3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92EAAB" w14:textId="0D06685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-113,850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415E10" w14:textId="49DE4B3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1.24286e+07</w:t>
                  </w:r>
                </w:p>
              </w:tc>
            </w:tr>
            <w:tr w:rsidR="000B105A" w14:paraId="1670878A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303A1B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31EB49" w14:textId="6FF7725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1C2DD2" w14:textId="02EB324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-134,908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168870" w14:textId="13F4953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1.29904e+07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7CFE89" w14:textId="290CA35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430,335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3DC369" w14:textId="64E31AF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-113,855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7E4D83" w14:textId="778E782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1.35556e+07</w:t>
                  </w:r>
                </w:p>
              </w:tc>
            </w:tr>
            <w:tr w:rsidR="000B105A" w14:paraId="10532DDF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EFE810" w14:textId="1F7C00C2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Beam-36( C:\THUVIENSOLIDWORKS\ALUMINUM FRAMES25102020\SERI 5 (20,40)\20X20S5 - IS MISSING(1)[35])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A658C0" w14:textId="7335C80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A7744D" w14:textId="71486FB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256A71" w14:textId="02F1B28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-2.1704e-06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713AEF" w14:textId="0D5B3ED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0.000197985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EE9A0C" w14:textId="008758E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-9.38593e-05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98932D" w14:textId="6369DA9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0.000200155</w:t>
                  </w:r>
                </w:p>
              </w:tc>
            </w:tr>
            <w:tr w:rsidR="000B105A" w14:paraId="39CB8DA2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B6C166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262717" w14:textId="6EF318A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B690AB" w14:textId="7F05055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-2.11282e-08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D8DEF0" w14:textId="7EAB02F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-6.52017e-06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ED8FD5" w14:textId="019DC3A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79,884.6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B38E8F" w14:textId="1C66C1B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-0.000281574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70D5EC" w14:textId="2D23701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79,884.6</w:t>
                  </w:r>
                </w:p>
              </w:tc>
            </w:tr>
            <w:tr w:rsidR="000B105A" w14:paraId="7F4015D2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5835EB" w14:textId="6B4A7E0C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Beam-37( C:\THUVIENSOLIDWORKS\ALUMINUM FRAMES25102020\SERI 5 (20,40)\20X20S5 - IS MISSING(1)[17])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1964CA" w14:textId="23D291F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3C9337" w14:textId="6036711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15,681.2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E88C28" w14:textId="239D80A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6.85874e+06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55B8F2" w14:textId="6C5E80A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300,101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A4CA4B" w14:textId="007B7B8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16,220.4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F189CB" w14:textId="1C3E247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7.17453e+06</w:t>
                  </w:r>
                </w:p>
              </w:tc>
            </w:tr>
            <w:tr w:rsidR="000B105A" w14:paraId="226187AC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16512D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34E50B" w14:textId="170899F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43AB97" w14:textId="4008077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15,681.2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1A9C78" w14:textId="0F142BA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6.96108e+06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F16E8D" w14:textId="13DC652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335,187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2AF197" w14:textId="0921C38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16,220.4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82E394" w14:textId="6F566ED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7.31195e+06</w:t>
                  </w:r>
                </w:p>
              </w:tc>
            </w:tr>
            <w:tr w:rsidR="000B105A" w14:paraId="0DE05F0E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0E7114" w14:textId="60712469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Beam-38( C:\THUVIENSOLIDWORKS\ALUMINUM FRAMES25102020\SERI 5 (20,40)\20X20S5 - IS MISSING(1)[34])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14F4A3" w14:textId="6F8EB41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FA1263" w14:textId="50A008C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-0.000164293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A065DC" w14:textId="267CE70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1.89958e-05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70998A" w14:textId="20B898C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1.35736e-05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BF1D33" w14:textId="64C9762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1.03118e-05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CFEDBD" w14:textId="1FC5FBE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0.000196862</w:t>
                  </w:r>
                </w:p>
              </w:tc>
            </w:tr>
            <w:tr w:rsidR="000B105A" w14:paraId="69C1DC7B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A702F8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298B6E" w14:textId="095C8E1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D6E2AA" w14:textId="3EC3569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-130,577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C25639" w14:textId="66DE3AC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0.000132949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72809B" w14:textId="768175D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79,884.7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BC811E" w14:textId="5F920CD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7.231e-05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B22853" w14:textId="0102C72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210,461</w:t>
                  </w:r>
                </w:p>
              </w:tc>
            </w:tr>
            <w:tr w:rsidR="000B105A" w14:paraId="52D69733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3CB0BD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54EA27" w14:textId="629F0E7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A78314" w14:textId="0AFAC94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-71,758.1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5C76DB" w14:textId="5208196F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0.000132938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4858D8" w14:textId="1BC4881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79,884.7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853389" w14:textId="5DA5F99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7.231e-05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16B2D0" w14:textId="43647C1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151,643</w:t>
                  </w:r>
                </w:p>
              </w:tc>
            </w:tr>
            <w:tr w:rsidR="000B105A" w14:paraId="2EB65D29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D958C6" w14:textId="4E9C212B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Beam-39( C:\THUVIENSOLIDWORKS\ALUMINUM FRAMES25102020\SERI 5 (20,40)\20X20S5 - IS MISSING(1)[41])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2F99CA" w14:textId="56B14EF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2BCFF2" w14:textId="6B2FBD4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D55088" w14:textId="217D8C0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3.90958e-05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7F2E2C" w14:textId="6871178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-8.28926e-07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1B33BD" w14:textId="55A1222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-0.000227753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9CA6C2" w14:textId="21A76F1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3.99247e-05</w:t>
                  </w:r>
                </w:p>
              </w:tc>
            </w:tr>
            <w:tr w:rsidR="000B105A" w14:paraId="1492580F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AD58ED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396991" w14:textId="2F5E493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93C80C" w14:textId="4F2B4D6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6E758A" w14:textId="4B44FF0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83,237.4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9FE84E" w14:textId="30F943A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-2.47611e-06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9FC284" w14:textId="65A544C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-0.00068327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F6150C" w14:textId="104C110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83,237.4</w:t>
                  </w:r>
                </w:p>
              </w:tc>
            </w:tr>
            <w:tr w:rsidR="000B105A" w14:paraId="2DC4E2F6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CDFF4D" w14:textId="4FB2CA6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Beam-40( C:\THUVIENSOLIDWORKS\ALUMINUM FRAMES25102020\SERI 5 (20,40)\20X20S5 - IS MISSING(1)[4])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C7FF3E" w14:textId="190BA60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97D84C" w14:textId="6EEC9DB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-468,715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51AF3C" w14:textId="066AC95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-1.52444e+07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BC3930" w14:textId="49BB35C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-5.09727e+06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EA963E" w14:textId="2E0AA99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176,750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929E04" w14:textId="6A1A178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2.08103e+07</w:t>
                  </w:r>
                </w:p>
              </w:tc>
            </w:tr>
            <w:tr w:rsidR="000B105A" w14:paraId="6F540F00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DE0653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A57FEE" w14:textId="0606271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29CF3C" w14:textId="3516269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-1.7986e+06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0021B6" w14:textId="2DD295F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5.00825e+06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1A3922" w14:textId="02D0FAC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1.66771e+06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0E840E" w14:textId="2631856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84,041.5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ECB122" w14:textId="54D7837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8.47457e+06</w:t>
                  </w:r>
                </w:p>
              </w:tc>
            </w:tr>
            <w:tr w:rsidR="000B105A" w14:paraId="186E627D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658566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BB97DB" w14:textId="6ADBE5F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BDABCA" w14:textId="11121E3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-1.77639e+06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742858" w14:textId="7F1E8DA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-1.01989e+07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3C8825" w14:textId="522E3AA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-3.66355e+06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3FB48E" w14:textId="528D0EF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84,041.5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FE7F82" w14:textId="088485C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1.56388e+07</w:t>
                  </w:r>
                </w:p>
              </w:tc>
            </w:tr>
            <w:tr w:rsidR="000B105A" w14:paraId="4E574352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391957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8E040F" w14:textId="5F0C1D6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3E8B0B" w14:textId="6ED0953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-492,567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68E570" w14:textId="52F8490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1.04061e+07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36B542" w14:textId="1A173FE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3.18295e+06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D467F7" w14:textId="08FA718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176,750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A5310B" w14:textId="0AE148B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1.40816e+07</w:t>
                  </w:r>
                </w:p>
              </w:tc>
            </w:tr>
            <w:tr w:rsidR="000B105A" w14:paraId="3EC2C735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CFE2D5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3DF702" w14:textId="7FB0638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39DFFE" w14:textId="2CE84A2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-1.11084e+06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52EC10" w14:textId="6672897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-9.89839e+06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370505" w14:textId="5310BAB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-2.85068e+06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C8572D" w14:textId="43D84E4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-192,883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C52253" w14:textId="5C3F07E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1.38599e+07</w:t>
                  </w:r>
                </w:p>
              </w:tc>
            </w:tr>
            <w:tr w:rsidR="000B105A" w14:paraId="13F96B3A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BDC911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D784F0" w14:textId="791EFF2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13DD73" w14:textId="352FA45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-1.79039e+06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238521" w14:textId="7FC1169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-8.46092e+06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B72298" w14:textId="2D8C8F6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-2.98351e+06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B718BB" w14:textId="04660F4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84,041.5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3C8CFC" w14:textId="5A65CF3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1.32348e+07</w:t>
                  </w:r>
                </w:p>
              </w:tc>
            </w:tr>
            <w:tr w:rsidR="000B105A" w14:paraId="5DCE5288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FFB3A7" w14:textId="4721514A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Beam-41( C:\THUVIENSOLIDWORKS\ALUMINUM FRAMES25102020\SERI 5 (20,40)\20X20S5 - IS MISSING(1)[13])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9C0C39" w14:textId="64386B3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8DB89A" w14:textId="6375BC9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-0.000123051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EFDA3D" w14:textId="36D12C7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-1.93555e-05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943E63" w14:textId="11A2FCB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1.4906e-05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2A28D7" w14:textId="34C5B02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5.31594e-06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6DA7E1" w14:textId="1F03A07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0.000157312</w:t>
                  </w:r>
                </w:p>
              </w:tc>
            </w:tr>
            <w:tr w:rsidR="000B105A" w14:paraId="21055F7E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153890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27CCAC" w14:textId="692E9B1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E3AC97" w14:textId="3C018AB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40,483.6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60E8FB" w14:textId="2234616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-5.80385e-05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D6D401" w14:textId="4E88B59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4.46951e-05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8FF6A5" w14:textId="6DAAEBD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1.59479e-05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F5C7F8" w14:textId="5125B73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40,483.6</w:t>
                  </w:r>
                </w:p>
              </w:tc>
            </w:tr>
            <w:tr w:rsidR="000B105A" w14:paraId="1EDA41A9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E5496D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3E8F5A" w14:textId="2EF1E63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0E1E5F" w14:textId="11187DE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190,912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B028EF" w14:textId="73A3D9A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-1,730.36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1F3BCD" w14:textId="6FE2568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-531,722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4625A8" w14:textId="591E57F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303,651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1F4D02" w14:textId="7C21F10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724,364</w:t>
                  </w:r>
                </w:p>
              </w:tc>
            </w:tr>
            <w:tr w:rsidR="000B105A" w14:paraId="5F8B0C21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103622" w14:textId="415B5771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Beam-42( C:\THUVIENSOLIDWORKS\ALU</w:t>
                  </w:r>
                  <w:r>
                    <w:rPr>
                      <w:sz w:val="20"/>
                      <w:szCs w:val="20"/>
                    </w:rPr>
                    <w:lastRenderedPageBreak/>
                    <w:t>MINUM FRAMES25102020\SERI 5 (20,40)\20X20S5 - IS MISSING(1)[30])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F9803B" w14:textId="68366BE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lastRenderedPageBreak/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B93505" w14:textId="0AD685A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-1.69026e-05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33D5A3" w14:textId="62D2913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1.52662e-05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97995F" w14:textId="4318D4C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2.06642e-06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E38C1C" w14:textId="2AA69C5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8.06941e-06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82C34C" w14:textId="54C7D61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3.42351e-05</w:t>
                  </w:r>
                </w:p>
              </w:tc>
            </w:tr>
            <w:tr w:rsidR="000B105A" w14:paraId="54BE8268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438B13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3B503D" w14:textId="116C5A0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82030F" w14:textId="04C701E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14,793.8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BC3A8D" w14:textId="61A0032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0.000137308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1F26D6" w14:textId="52A6F1D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79,884.6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21C3FF" w14:textId="6999E30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7.25521e-05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68E8F9" w14:textId="4FA6AC4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94,678.4</w:t>
                  </w:r>
                </w:p>
              </w:tc>
            </w:tr>
            <w:tr w:rsidR="000B105A" w14:paraId="5A9D807A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D11E99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8FC997" w14:textId="482AFC0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35A948" w14:textId="3412634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794.61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ABF9B7" w14:textId="4077FF2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1.52635e-05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978AB0" w14:textId="56852D6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2.07757e-06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B07E65" w14:textId="4E2B89E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8.06941e-06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EDB74B" w14:textId="775659A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794.61</w:t>
                  </w:r>
                </w:p>
              </w:tc>
            </w:tr>
            <w:tr w:rsidR="000B105A" w14:paraId="38E72DF1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0F2866" w14:textId="6BBBBE2C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Beam-43( C:\THUVIENSOLIDWORKS\ALUMINUM FRAMES25102020\SERI 5 (20,40)\20X20S5 - IS MISSING(1)[33])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8D7EEA" w14:textId="1C7B8FA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4A90C8" w14:textId="4B42C24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-0.000164293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A0FDDB" w14:textId="5B23D1A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-1.41592e-05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37930E" w14:textId="082E751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-1.85975e-05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11210E" w14:textId="794EDE8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-2.09897e-05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2DECED" w14:textId="61BACAF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0.00019705</w:t>
                  </w:r>
                </w:p>
              </w:tc>
            </w:tr>
            <w:tr w:rsidR="000B105A" w14:paraId="0E458CDB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B79A3A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A48D65" w14:textId="56091FF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D12BDE" w14:textId="371B8C4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-71,758.1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8CA4C3" w14:textId="36E1B2A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-83,237.4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99A0C2" w14:textId="0B8F53E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-0.000130203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B91D1A" w14:textId="1491ED2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-0.000147129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9E3434" w14:textId="3D44BCA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154,995</w:t>
                  </w:r>
                </w:p>
              </w:tc>
            </w:tr>
            <w:tr w:rsidR="000B105A" w14:paraId="1FD78F12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1BE8E8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C30E48" w14:textId="11061C5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07BFB2" w14:textId="327964D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-130,577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51B37B" w14:textId="761E208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-83,237.4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5F48C9" w14:textId="7CD3FE5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-0.000130142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77F2A1" w14:textId="6BD13B2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-0.000147129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A3D963" w14:textId="54D62DA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213,814</w:t>
                  </w:r>
                </w:p>
              </w:tc>
            </w:tr>
            <w:tr w:rsidR="000B105A" w14:paraId="62944291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4E5442" w14:textId="5E611D58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Beam-44( C:\THUVIENSOLIDWORKS\ALUMINUM FRAMES25102020\SERI 5 (20,40)\20X20S5 - IS MISSING(1)[18])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034052" w14:textId="4EAFA5F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C74330" w14:textId="437FBFC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14,320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694128" w14:textId="16EC886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6.82065e+06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F588A1" w14:textId="0B3A058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-296,646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874DF3" w14:textId="4BF3D12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15,975.4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C6255E" w14:textId="63ABCAB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7.13161e+06</w:t>
                  </w:r>
                </w:p>
              </w:tc>
            </w:tr>
            <w:tr w:rsidR="000B105A" w14:paraId="7EC50A2B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380C87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455F59" w14:textId="508BB60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67BE09" w14:textId="1AD205B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14,320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F23DE8" w14:textId="06318CD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6.98431e+06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3DB092" w14:textId="35F5657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-333,310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AB88DB" w14:textId="2242005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15,975.4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AE461F" w14:textId="5912C97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7.33194e+06</w:t>
                  </w:r>
                </w:p>
              </w:tc>
            </w:tr>
            <w:tr w:rsidR="000B105A" w14:paraId="40DF5979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7E4D77" w14:textId="18CD3B8E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Beam-45( C:\THUVIENSOLIDWORKS\ALUMINUM FRAMES25102020\SERI 5 (20,40)\20X20S5 - IS MISSING(1)[20])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6E8CA5" w14:textId="147269B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167B8B" w14:textId="044D5A2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38.5083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8E6906" w14:textId="268791F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7.53739e+06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5FE9BE" w14:textId="39F83CE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-126,455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96DA58" w14:textId="034520E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32,407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431DEA" w14:textId="0E0C974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7.66388e+06</w:t>
                  </w:r>
                </w:p>
              </w:tc>
            </w:tr>
            <w:tr w:rsidR="000B105A" w14:paraId="0B61AB90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E92E7A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A8F5D4" w14:textId="1414A30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EBBB6E" w14:textId="76BF871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38.5083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8236B7" w14:textId="2CAEF3C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7.51293e+06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79D674" w14:textId="4ECB9C9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-137,277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252764" w14:textId="74444C7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32,407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64D58F" w14:textId="7B37313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7.65025e+06</w:t>
                  </w:r>
                </w:p>
              </w:tc>
            </w:tr>
            <w:tr w:rsidR="000B105A" w14:paraId="7951FF22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B32AE7" w14:textId="6C22CF61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Beam-46( C:\THUVIENSOLIDWORKS\ALUMINUM FRAMES25102020\SERI 5 (20,40)\20X20S5 - IS MISSING(1)[29])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81B363" w14:textId="0E7AC04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CBC424" w14:textId="162EA64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-1.69026e-05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30777E" w14:textId="16ADC6C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-1.56418e-05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64CB27" w14:textId="23AEFFE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1.93427e-06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D281B6" w14:textId="0B9D262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-4.90447e-06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C72E8F" w14:textId="26CE689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3.44786e-05</w:t>
                  </w:r>
                </w:p>
              </w:tc>
            </w:tr>
            <w:tr w:rsidR="000B105A" w14:paraId="643CAF36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7FF8D3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7990DD" w14:textId="578F0CF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B762CC" w14:textId="25F1751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14,793.8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561741" w14:textId="3B24C10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-0.000140822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C70F14" w14:textId="0C0DF7B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79,884.6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9A2C7D" w14:textId="0EE42C7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-4.44775e-05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A9700F" w14:textId="628A07E0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94,678.4</w:t>
                  </w:r>
                </w:p>
              </w:tc>
            </w:tr>
            <w:tr w:rsidR="000B105A" w14:paraId="490191F2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904A31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7B0241" w14:textId="645CFCE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126A41" w14:textId="5E5E422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794.61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831627" w14:textId="611C495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-1.56404e-05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F5CE80" w14:textId="1535E4B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1.93809e-06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FFF9E9" w14:textId="4F94527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-4.90447e-06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2351B0" w14:textId="082B8C9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794.61</w:t>
                  </w:r>
                </w:p>
              </w:tc>
            </w:tr>
            <w:tr w:rsidR="000B105A" w14:paraId="6B45C178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2B1ECD" w14:textId="00A159FC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Beam-47( C:\THUVIENSOLIDWORKS\ALUMINUM FRAMES25102020\SERI 5 (20,40)\20X20S5 - IS MISSING(1)[14])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495613" w14:textId="4905B7D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77C1D6" w14:textId="7B6B96A3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-0.000122375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540BA8" w14:textId="697EF27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-1.89878e-05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4FE87F" w14:textId="46286D7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-1.48309e-05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974061" w14:textId="17FC247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9.31012e-07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8DA6D4" w14:textId="3F1049A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0.000156193</w:t>
                  </w:r>
                </w:p>
              </w:tc>
            </w:tr>
            <w:tr w:rsidR="000B105A" w14:paraId="2EC926BC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5FC845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92F96C" w14:textId="6EE5F2F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7795E7" w14:textId="06A5E3A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40,483.6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BE8772" w14:textId="251AC73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-5.69873e-05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5F1A05" w14:textId="0F58A0F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-4.44709e-05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762A86" w14:textId="5624928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2.79304e-06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4A486C" w14:textId="54161A9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40,483.6</w:t>
                  </w:r>
                </w:p>
              </w:tc>
            </w:tr>
            <w:tr w:rsidR="000B105A" w14:paraId="3EDCE07F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80C396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DC1287" w14:textId="6F07BD2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BFB85C" w14:textId="16F0128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190,804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1069CD" w14:textId="13048A7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1,730.36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B7C924" w14:textId="30407F2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521,081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AC6AF4" w14:textId="355B9E9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-223,770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8FFCAA" w14:textId="16DEE38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713,615</w:t>
                  </w:r>
                </w:p>
              </w:tc>
            </w:tr>
            <w:tr w:rsidR="000B105A" w14:paraId="2F587337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611B9D" w14:textId="06FB4EE3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Beam-48( C:\THUVIENSOLIDWORKS\ALUMINUM FRAMES25102020\SERI 5 (20,40)\20X20S5 - IS MISSING(1)[39])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6D4DFE" w14:textId="720E1F0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560210" w14:textId="22C90AB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99CBCB" w14:textId="15ADBB5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2.63249e-05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2C1C7D" w14:textId="44F7F74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2.81637e-06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4DB6E8" w14:textId="77D64B5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9.4752e-05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6ED7C5" w14:textId="7316103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2.91413e-05</w:t>
                  </w:r>
                </w:p>
              </w:tc>
            </w:tr>
            <w:tr w:rsidR="000B105A" w14:paraId="7F92A580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AF9626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2002FA" w14:textId="307806BC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1EFC1F" w14:textId="07A73989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BB2027" w14:textId="3556EB1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83,237.4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CD71C7" w14:textId="62851B7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8.46377e-06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92B1A4" w14:textId="277C26E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0.000284257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B5ABF5" w14:textId="60EC86D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83,237.4</w:t>
                  </w:r>
                </w:p>
              </w:tc>
            </w:tr>
            <w:tr w:rsidR="000B105A" w14:paraId="58FFE2C7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586179" w14:textId="0E5BE1F5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Beam-49( C:\THUVIENSOLIDWORKS\ALUMINUM FRAMES25102020\SERI 5 (20,40)\20X20S5 - IS MISSING(1)[15])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A02935" w14:textId="75F8330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59D6AF" w14:textId="4DCA177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190,193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8DB7F0" w14:textId="5CF20E9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1,740.24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D64D27" w14:textId="4D27583A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531,191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5A9846" w14:textId="797095F0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310,831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909DBB" w14:textId="6F35157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723,124</w:t>
                  </w:r>
                </w:p>
              </w:tc>
            </w:tr>
            <w:tr w:rsidR="000B105A" w14:paraId="6A0A19EA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9D6BC4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3C3B42" w14:textId="62856B0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BA32E3" w14:textId="336865B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-0.000122375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3EF51F" w14:textId="47137D84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1.93793e-05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4E8B1E" w14:textId="51C30ED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-1.48423e-05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3BC41C" w14:textId="431D186F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5.37252e-06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DF2137" w14:textId="4E3F3B5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0.000156596</w:t>
                  </w:r>
                </w:p>
              </w:tc>
            </w:tr>
            <w:tr w:rsidR="000B105A" w14:paraId="33C4EBD2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529B0B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12A840" w14:textId="6AD4F48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CD5C04" w14:textId="06B5395C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60,725.5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4FEB35" w14:textId="716623F5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9.68901e-05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FF1D80" w14:textId="767E6E4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-7.41709e-05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1BC21D" w14:textId="6B5998C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2.68631e-05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F2D43D" w14:textId="67479F7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60,725.5</w:t>
                  </w:r>
                </w:p>
              </w:tc>
            </w:tr>
            <w:tr w:rsidR="000B105A" w14:paraId="41A2E9DE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488E32" w14:textId="385AA01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Beam-50( C:\THUVIENSOLIDWORKS\ALUMINUM FRAMES25102020\SERI 5 (20,40)\20X20S5 - IS MISSING(1)[1])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841ABC" w14:textId="07BC774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0280D4" w14:textId="6438F8B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-1.77713e+06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151977" w14:textId="78A9A1F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-3.46094e+06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7E928A" w14:textId="1EB6C69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-9.09054e+06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C8ADB1" w14:textId="64ED442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-71,770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BC5F5A" w14:textId="7D5B8572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1.43286e+07</w:t>
                  </w:r>
                </w:p>
              </w:tc>
            </w:tr>
            <w:tr w:rsidR="000B105A" w14:paraId="059742E2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FF8A40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678A07" w14:textId="3B1B4FFD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26DAAD" w14:textId="21D8743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-1.79881e+06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9FF829" w14:textId="07EEB9D3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1.87712e+06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002A84" w14:textId="6C5B795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4.81285e+06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6BD9D3" w14:textId="0C4AE676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-71,770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90659E" w14:textId="3077E70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8.48878e+06</w:t>
                  </w:r>
                </w:p>
              </w:tc>
            </w:tr>
            <w:tr w:rsidR="000B105A" w14:paraId="6C5DC204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64BF14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0333B6" w14:textId="02E7C1A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E3B7F8" w14:textId="0FFDEF8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-465,821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155952" w14:textId="1BDAD42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-5.44326e+06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10696D" w14:textId="350AB3CA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-1.49561e+07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A91B6B" w14:textId="76A0265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-119,667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8DA0C6" w14:textId="78ECEA1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2.08651e+07</w:t>
                  </w:r>
                </w:p>
              </w:tc>
            </w:tr>
            <w:tr w:rsidR="000B105A" w14:paraId="609DE4C2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7015FD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088FE9" w14:textId="33DE7869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85A101" w14:textId="78BE233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-1.77713e+06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7E8884" w14:textId="315900D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-3.46094e+06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481209" w14:textId="3E8223A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-9.09054e+06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E8B445" w14:textId="219DA41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-71,770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587C1A" w14:textId="37ABEC1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1.43286e+07</w:t>
                  </w:r>
                </w:p>
              </w:tc>
            </w:tr>
            <w:tr w:rsidR="000B105A" w14:paraId="3F33246F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8F6899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AC810A" w14:textId="598C952E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DF0CBD" w14:textId="0143DE5B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-1.10981e+06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F879AB" w14:textId="23B5F7F7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-2.4765e+06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6041C8" w14:textId="16F68D5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-7.94779e+06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C85307" w14:textId="0B98C99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220,225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25F4F6" w14:textId="7F7B520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1.15341e+07</w:t>
                  </w:r>
                </w:p>
              </w:tc>
            </w:tr>
            <w:tr w:rsidR="000B105A" w14:paraId="677DB8EE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BB146E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0BC63B" w14:textId="3907C641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C0B275" w14:textId="7A4D81B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-475,742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8AF0FE" w14:textId="0A75CB4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2.46377e+06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4C2CD8" w14:textId="64044A6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7.64744e+06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613BDF" w14:textId="13A7CCB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-119,667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42DF4E" w14:textId="2765DDF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1.0587e+07</w:t>
                  </w:r>
                </w:p>
              </w:tc>
            </w:tr>
            <w:tr w:rsidR="000B105A" w14:paraId="24BA5614" w14:textId="77777777" w:rsidTr="000B10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98A281" w14:textId="4897964D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Beam-51( C:\THUVIENSOLIDWORKS\ALUMINUM FRAMES25102020\SERI 5 (20,40)\20X20S5 - IS MISSING(1)[51])</w:t>
                  </w: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9F16B6" w14:textId="7A6DE82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373AE1" w14:textId="65710F3D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-234.158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DA9FD5" w14:textId="3D6291F8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265,229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327CE8" w14:textId="0986A5C6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96,750.7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EE918C" w14:textId="0D9245C5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-20,946.4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52635A" w14:textId="3F8B49D1" w:rsidR="000B105A" w:rsidRDefault="000B10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362,214</w:t>
                  </w:r>
                </w:p>
              </w:tc>
            </w:tr>
            <w:tr w:rsidR="000B105A" w14:paraId="7E0D57DF" w14:textId="77777777" w:rsidTr="000B10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48" w:type="pct"/>
                  <w:vMerge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A0748A" w14:textId="77777777" w:rsidR="000B105A" w:rsidRPr="00A54E07" w:rsidRDefault="000B10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4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A396D8" w14:textId="5D9BBA0E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45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DEA59A" w14:textId="3A3D90D7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-234.158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83C336" w14:textId="66EA5534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297,317</w:t>
                  </w:r>
                </w:p>
              </w:tc>
              <w:tc>
                <w:tcPr>
                  <w:tcW w:w="614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E4C648" w14:textId="46D3A892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-96,149.5</w:t>
                  </w:r>
                </w:p>
              </w:tc>
              <w:tc>
                <w:tcPr>
                  <w:tcW w:w="556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97A5ED" w14:textId="40F6CC78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-20,946.4</w:t>
                  </w:r>
                </w:p>
              </w:tc>
              <w:tc>
                <w:tcPr>
                  <w:tcW w:w="769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C552FD" w14:textId="570EF2DB" w:rsidR="000B105A" w:rsidRDefault="000B10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393,700</w:t>
                  </w:r>
                </w:p>
              </w:tc>
            </w:tr>
          </w:tbl>
          <w:p w14:paraId="4D66A4EE" w14:textId="024DD014" w:rsidR="00EC2432" w:rsidRDefault="00EC2432" w:rsidP="000A7C6B"/>
        </w:tc>
      </w:tr>
    </w:tbl>
    <w:p w14:paraId="15E74B93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67"/>
      </w:tblGrid>
      <w:tr w:rsidR="00EC2432" w14:paraId="66F3BA3B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54AF4A2" w14:textId="34CEF1C3" w:rsidR="00EC2432" w:rsidRDefault="000B105A" w:rsidP="000A7C6B">
            <w:pPr>
              <w:pStyle w:val="Heading1"/>
            </w:pPr>
            <w:bookmarkStart w:id="22" w:name="_Toc243733152"/>
            <w:bookmarkStart w:id="23" w:name="_Toc245020120"/>
            <w:bookmarkStart w:id="24" w:name="_Toc245020152"/>
            <w:bookmarkStart w:id="25" w:name="_Toc186926540"/>
            <w:r>
              <w:lastRenderedPageBreak/>
              <w:t>Study Results</w:t>
            </w:r>
            <w:bookmarkEnd w:id="25"/>
          </w:p>
          <w:p w14:paraId="3EACABFD" w14:textId="77777777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1"/>
              <w:gridCol w:w="3285"/>
              <w:gridCol w:w="2240"/>
              <w:gridCol w:w="2209"/>
            </w:tblGrid>
            <w:tr w:rsidR="000B105A" w14:paraId="1B14DF65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EE8BACD" w14:textId="70D85909" w:rsidR="000B105A" w:rsidRDefault="000B105A" w:rsidP="000B105A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1530DB0" w14:textId="4946BEEA" w:rsidR="000B105A" w:rsidRDefault="000B105A" w:rsidP="000B105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A40C9CA" w14:textId="1BE9349A" w:rsidR="000B105A" w:rsidRDefault="000B105A" w:rsidP="000B105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28A34B5" w14:textId="2C2651BD" w:rsidR="000B105A" w:rsidRDefault="000B105A" w:rsidP="000B105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B105A" w14:paraId="414F007A" w14:textId="77777777" w:rsidTr="00BB7C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ACADECA" w14:textId="766BCD18" w:rsidR="000B105A" w:rsidRPr="004D2956" w:rsidRDefault="000B105A" w:rsidP="000B105A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3D1AE98" w14:textId="69F84596" w:rsidR="000B105A" w:rsidRPr="004D2956" w:rsidRDefault="000B105A" w:rsidP="000B10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Upper bound axial and bending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5A5293E" w14:textId="77777777" w:rsidR="000B105A" w:rsidRDefault="000B105A" w:rsidP="000B10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0.000e+00N/m^2</w:t>
                  </w:r>
                </w:p>
                <w:p w14:paraId="3E23D470" w14:textId="0C2C2E02" w:rsidR="000B105A" w:rsidRPr="004D2956" w:rsidRDefault="000B105A" w:rsidP="000B10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650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AC64591" w14:textId="77777777" w:rsidR="000B105A" w:rsidRDefault="000B105A" w:rsidP="000B10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2.260e+07N/m^2</w:t>
                  </w:r>
                </w:p>
                <w:p w14:paraId="7F9990A5" w14:textId="0367C211" w:rsidR="000B105A" w:rsidRPr="004D2956" w:rsidRDefault="000B105A" w:rsidP="000B10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288</w:t>
                  </w:r>
                </w:p>
              </w:tc>
            </w:tr>
            <w:tr w:rsidR="000B105A" w14:paraId="283CBFF3" w14:textId="77777777" w:rsidTr="00BB7C3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D22FF3" w14:textId="64E1F46E" w:rsidR="000B105A" w:rsidRDefault="000B105A" w:rsidP="000B105A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4B6B130D" wp14:editId="25F6F60D">
                        <wp:extent cx="6646545" cy="3590290"/>
                        <wp:effectExtent l="0" t="0" r="1905" b="0"/>
                        <wp:docPr id="260352458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0352458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590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08638C6" w14:textId="1E0DF152" w:rsidR="000B105A" w:rsidRPr="004D2956" w:rsidRDefault="000B105A" w:rsidP="000B105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khung-Static 1-Stress-Stress1</w:t>
                  </w:r>
                </w:p>
              </w:tc>
            </w:tr>
          </w:tbl>
          <w:p w14:paraId="77704304" w14:textId="77777777" w:rsidR="000B105A" w:rsidRDefault="000B105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0"/>
              <w:gridCol w:w="3328"/>
              <w:gridCol w:w="2240"/>
              <w:gridCol w:w="2167"/>
            </w:tblGrid>
            <w:tr w:rsidR="000B105A" w14:paraId="737528F3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27BEBA0" w14:textId="5CA65838" w:rsidR="000B105A" w:rsidRDefault="000B105A" w:rsidP="000B105A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70B0302" w14:textId="4DF181FD" w:rsidR="000B105A" w:rsidRDefault="000B105A" w:rsidP="000B105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C7F522D" w14:textId="437336E8" w:rsidR="000B105A" w:rsidRDefault="000B105A" w:rsidP="000B105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2B8048CA" w14:textId="589BA029" w:rsidR="000B105A" w:rsidRDefault="000B105A" w:rsidP="000B105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B105A" w14:paraId="767834DE" w14:textId="77777777" w:rsidTr="00BB7C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0B0DBA0" w14:textId="1B9AD262" w:rsidR="000B105A" w:rsidRPr="004D2956" w:rsidRDefault="000B105A" w:rsidP="000B105A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BE671F3" w14:textId="2E7B50DA" w:rsidR="000B105A" w:rsidRPr="004D2956" w:rsidRDefault="000B105A" w:rsidP="000B10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57CDD9D" w14:textId="77777777" w:rsidR="000B105A" w:rsidRDefault="000B105A" w:rsidP="000B10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0.000e+00mm</w:t>
                  </w:r>
                </w:p>
                <w:p w14:paraId="62AE559C" w14:textId="724E9471" w:rsidR="000B105A" w:rsidRPr="004D2956" w:rsidRDefault="000B105A" w:rsidP="000B10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170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ACBF2FC" w14:textId="77777777" w:rsidR="000B105A" w:rsidRDefault="000B105A" w:rsidP="000B10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2.966e+00mm</w:t>
                  </w:r>
                </w:p>
                <w:p w14:paraId="551735CF" w14:textId="5D35830A" w:rsidR="000B105A" w:rsidRPr="004D2956" w:rsidRDefault="000B105A" w:rsidP="000B10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627</w:t>
                  </w:r>
                </w:p>
              </w:tc>
            </w:tr>
            <w:tr w:rsidR="000B105A" w14:paraId="74AAC43D" w14:textId="77777777" w:rsidTr="00BB7C3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910D59" w14:textId="754D0CC5" w:rsidR="000B105A" w:rsidRDefault="000B105A" w:rsidP="000B105A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27EFE046" wp14:editId="015E9E99">
                        <wp:extent cx="6646545" cy="3590290"/>
                        <wp:effectExtent l="0" t="0" r="1905" b="0"/>
                        <wp:docPr id="1515240786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15240786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590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3BA1454" w14:textId="5A16CE31" w:rsidR="000B105A" w:rsidRPr="004D2956" w:rsidRDefault="000B105A" w:rsidP="000B105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khung-Static 1-Displacement-Displacement1</w:t>
                  </w:r>
                </w:p>
              </w:tc>
            </w:tr>
          </w:tbl>
          <w:p w14:paraId="3ADB7D11" w14:textId="77777777" w:rsidR="000B105A" w:rsidRDefault="000B105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1"/>
              <w:gridCol w:w="3336"/>
              <w:gridCol w:w="2240"/>
              <w:gridCol w:w="2158"/>
            </w:tblGrid>
            <w:tr w:rsidR="000B105A" w14:paraId="0FE1DB7D" w14:textId="77777777" w:rsidTr="00BB7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7F9C9D2" w14:textId="355189A8" w:rsidR="000B105A" w:rsidRDefault="000B105A" w:rsidP="000B105A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4C0649D" w14:textId="603A7C25" w:rsidR="000B105A" w:rsidRDefault="000B105A" w:rsidP="000B105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3E0C762" w14:textId="6AF3CC0F" w:rsidR="000B105A" w:rsidRDefault="000B105A" w:rsidP="000B105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14DC741" w14:textId="5C30DCF0" w:rsidR="000B105A" w:rsidRDefault="000B105A" w:rsidP="000B105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B105A" w14:paraId="05797C1A" w14:textId="77777777" w:rsidTr="00BB7C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6ADF9D6" w14:textId="532E2C00" w:rsidR="000B105A" w:rsidRPr="004D2956" w:rsidRDefault="000B105A" w:rsidP="000B105A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B56861F" w14:textId="1093CD3D" w:rsidR="000B105A" w:rsidRPr="004D2956" w:rsidRDefault="000B105A" w:rsidP="000B10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Automatic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3F66838" w14:textId="77777777" w:rsidR="000B105A" w:rsidRDefault="000B105A" w:rsidP="000B10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2.440e+00</w:t>
                  </w:r>
                </w:p>
                <w:p w14:paraId="01642503" w14:textId="1F08D9D4" w:rsidR="000B105A" w:rsidRPr="004D2956" w:rsidRDefault="000B105A" w:rsidP="000B10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299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A729A7B" w14:textId="77777777" w:rsidR="000B105A" w:rsidRDefault="000B105A" w:rsidP="000B10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6.940e+04</w:t>
                  </w:r>
                </w:p>
                <w:p w14:paraId="79EC9E15" w14:textId="099D39A1" w:rsidR="000B105A" w:rsidRPr="004D2956" w:rsidRDefault="000B105A" w:rsidP="000B10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394</w:t>
                  </w:r>
                </w:p>
              </w:tc>
            </w:tr>
            <w:tr w:rsidR="000B105A" w14:paraId="3362B13C" w14:textId="77777777" w:rsidTr="00BB7C3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9AA2D3" w14:textId="38D64DDC" w:rsidR="000B105A" w:rsidRDefault="000B105A" w:rsidP="000B105A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1075C78B" wp14:editId="4E67DB8D">
                        <wp:extent cx="6646545" cy="3590290"/>
                        <wp:effectExtent l="0" t="0" r="1905" b="0"/>
                        <wp:docPr id="1094376694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94376694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590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7654706" w14:textId="0AE4FEA7" w:rsidR="000B105A" w:rsidRPr="004D2956" w:rsidRDefault="000B105A" w:rsidP="000B105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khung-Static 1-Factor of Safety-Factor of Safety1</w:t>
                  </w:r>
                </w:p>
              </w:tc>
            </w:tr>
          </w:tbl>
          <w:p w14:paraId="2038084C" w14:textId="77777777" w:rsidR="000B105A" w:rsidRPr="000B04D4" w:rsidRDefault="000B105A" w:rsidP="000A7C6B"/>
          <w:bookmarkEnd w:id="22"/>
          <w:bookmarkEnd w:id="23"/>
          <w:bookmarkEnd w:id="24"/>
          <w:p w14:paraId="0BE4E361" w14:textId="1F929A8E" w:rsidR="00EC2432" w:rsidRDefault="00EC2432" w:rsidP="000A7C6B"/>
        </w:tc>
      </w:tr>
    </w:tbl>
    <w:p w14:paraId="2F3C59E7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67"/>
      </w:tblGrid>
      <w:tr w:rsidR="000B1701" w14:paraId="2D3A089A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1C492A1" w14:textId="1DD329F4" w:rsidR="000B1701" w:rsidRDefault="000B105A" w:rsidP="000B105A">
            <w:pPr>
              <w:pStyle w:val="Heading1"/>
            </w:pPr>
            <w:bookmarkStart w:id="26" w:name="_Toc186926541"/>
            <w:r>
              <w:lastRenderedPageBreak/>
              <w:t>Conclusion</w:t>
            </w:r>
            <w:bookmarkEnd w:id="26"/>
          </w:p>
        </w:tc>
      </w:tr>
    </w:tbl>
    <w:p w14:paraId="2AD0B87F" w14:textId="341C2A31" w:rsidR="00AC3438" w:rsidRPr="00AC3438" w:rsidRDefault="00AC3438" w:rsidP="00FE0924"/>
    <w:sectPr w:rsidR="00AC3438" w:rsidRPr="00AC3438" w:rsidSect="000B105A">
      <w:footerReference w:type="default" r:id="rId23"/>
      <w:footerReference w:type="first" r:id="rId24"/>
      <w:pgSz w:w="11907" w:h="1683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30DE98" w14:textId="77777777" w:rsidR="000B105A" w:rsidRDefault="000B105A" w:rsidP="00F25CD7">
      <w:pPr>
        <w:spacing w:after="0" w:line="240" w:lineRule="auto"/>
      </w:pPr>
      <w:r>
        <w:separator/>
      </w:r>
    </w:p>
  </w:endnote>
  <w:endnote w:type="continuationSeparator" w:id="0">
    <w:p w14:paraId="4856A839" w14:textId="77777777" w:rsidR="000B105A" w:rsidRDefault="000B105A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21"/>
      <w:gridCol w:w="3768"/>
      <w:gridCol w:w="4350"/>
      <w:gridCol w:w="528"/>
    </w:tblGrid>
    <w:tr w:rsidR="00DC4D2F" w14:paraId="12F28344" w14:textId="77777777" w:rsidTr="003E1AE9">
      <w:tc>
        <w:tcPr>
          <w:tcW w:w="867" w:type="pct"/>
        </w:tcPr>
        <w:p w14:paraId="314ACAA5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15DD1389" wp14:editId="5D4324DE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1D4CE36E" w14:textId="34AD2034" w:rsidR="00DC4D2F" w:rsidRDefault="000B105A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29BDA205" w14:textId="0DA895F4" w:rsidR="00DC4D2F" w:rsidRDefault="000B105A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khung</w:t>
          </w:r>
        </w:p>
      </w:tc>
      <w:tc>
        <w:tcPr>
          <w:tcW w:w="0" w:type="auto"/>
          <w:vAlign w:val="bottom"/>
        </w:tcPr>
        <w:p w14:paraId="6AFD4FFD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7CA27FF9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27637EA8" w14:textId="77777777" w:rsidTr="00BF0BC4">
      <w:tc>
        <w:tcPr>
          <w:tcW w:w="1908" w:type="dxa"/>
        </w:tcPr>
        <w:p w14:paraId="41285F63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73EA3808" wp14:editId="7B746D82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44E028D7" w14:textId="4A362A41" w:rsidR="00DC4D2F" w:rsidRDefault="000B105A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668B8BB5" w14:textId="63E18457" w:rsidR="00DC4D2F" w:rsidRDefault="000B105A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khung</w:t>
          </w:r>
        </w:p>
      </w:tc>
      <w:tc>
        <w:tcPr>
          <w:tcW w:w="360" w:type="dxa"/>
          <w:vAlign w:val="bottom"/>
        </w:tcPr>
        <w:p w14:paraId="127B8329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2EFEC6CD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42BB54" w14:textId="77777777" w:rsidR="000B105A" w:rsidRDefault="000B105A" w:rsidP="00F25CD7">
      <w:pPr>
        <w:spacing w:after="0" w:line="240" w:lineRule="auto"/>
      </w:pPr>
      <w:r>
        <w:separator/>
      </w:r>
    </w:p>
  </w:footnote>
  <w:footnote w:type="continuationSeparator" w:id="0">
    <w:p w14:paraId="75FF9631" w14:textId="77777777" w:rsidR="000B105A" w:rsidRDefault="000B105A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5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05A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05A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80F1E"/>
  <w15:docId w15:val="{207010A8-CC0D-4125-B5A8-08A9279A6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4</TotalTime>
  <Pages>40</Pages>
  <Words>8677</Words>
  <Characters>49462</Characters>
  <Application>Microsoft Office Word</Application>
  <DocSecurity>0</DocSecurity>
  <Lines>412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58023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Administrator</dc:creator>
  <cp:lastModifiedBy>Nhut Ly Minh</cp:lastModifiedBy>
  <cp:revision>1</cp:revision>
  <dcterms:created xsi:type="dcterms:W3CDTF">2025-01-04T16:37:00Z</dcterms:created>
  <dcterms:modified xsi:type="dcterms:W3CDTF">2025-01-04T16:41:00Z</dcterms:modified>
</cp:coreProperties>
</file>